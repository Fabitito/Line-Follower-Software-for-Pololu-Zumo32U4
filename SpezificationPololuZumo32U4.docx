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0A12BD" w:rsidRPr="00710A32" w14:paraId="129AA6D2" w14:textId="77777777" w:rsidTr="00964B7E">
        <w:trPr>
          <w:trHeight w:hRule="exact" w:val="7371"/>
        </w:trPr>
        <w:tc>
          <w:tcPr>
            <w:tcW w:w="9628" w:type="dxa"/>
          </w:tcPr>
          <w:p w14:paraId="100DFDF6" w14:textId="561B88EA" w:rsidR="000A12BD" w:rsidRPr="00710A32" w:rsidRDefault="000A12BD" w:rsidP="009A0BA2">
            <w:pPr>
              <w:spacing w:after="0"/>
              <w:rPr>
                <w:color w:val="0076BD"/>
                <w:sz w:val="24"/>
              </w:rPr>
            </w:pPr>
            <w:bookmarkStart w:id="0" w:name="_Toc9346831"/>
            <w:bookmarkStart w:id="1" w:name="_Toc9346857"/>
            <w:r w:rsidRPr="00710A32">
              <w:rPr>
                <w:color w:val="0076BD"/>
                <w:sz w:val="24"/>
              </w:rPr>
              <w:t>____</w:t>
            </w:r>
          </w:p>
          <w:p w14:paraId="03D48709" w14:textId="77777777" w:rsidR="000A12BD" w:rsidRPr="00710A32" w:rsidRDefault="000A12BD" w:rsidP="000A12BD">
            <w:pPr>
              <w:spacing w:after="0"/>
              <w:rPr>
                <w:color w:val="0076BD"/>
                <w:sz w:val="24"/>
              </w:rPr>
            </w:pPr>
          </w:p>
          <w:p w14:paraId="0B4D0E62" w14:textId="651FC6FE" w:rsidR="000A12BD" w:rsidRPr="00710A32" w:rsidRDefault="008245B4" w:rsidP="000A12BD">
            <w:pPr>
              <w:spacing w:before="60" w:after="60"/>
              <w:rPr>
                <w:b/>
                <w:i/>
                <w:color w:val="0076BD"/>
                <w:spacing w:val="15"/>
                <w:sz w:val="40"/>
              </w:rPr>
            </w:pPr>
            <w:proofErr w:type="spellStart"/>
            <w:r w:rsidRPr="00710A32">
              <w:rPr>
                <w:b/>
                <w:i/>
                <w:color w:val="0076BD"/>
                <w:spacing w:val="15"/>
                <w:sz w:val="40"/>
              </w:rPr>
              <w:t>Spezification</w:t>
            </w:r>
            <w:proofErr w:type="spellEnd"/>
          </w:p>
          <w:p w14:paraId="0DA3A5B6" w14:textId="21665ED4" w:rsidR="008245B4" w:rsidRPr="00710A32" w:rsidRDefault="008245B4" w:rsidP="000A12BD">
            <w:pPr>
              <w:spacing w:before="60" w:after="60"/>
              <w:rPr>
                <w:i/>
                <w:color w:val="0076BD"/>
                <w:spacing w:val="15"/>
                <w:sz w:val="40"/>
              </w:rPr>
            </w:pPr>
            <w:r w:rsidRPr="00710A32">
              <w:rPr>
                <w:i/>
                <w:color w:val="0076BD"/>
                <w:spacing w:val="15"/>
                <w:sz w:val="40"/>
              </w:rPr>
              <w:t>Pololu Zumo32U4</w:t>
            </w:r>
          </w:p>
          <w:p w14:paraId="3A038082" w14:textId="77777777" w:rsidR="000A12BD" w:rsidRPr="00710A32" w:rsidRDefault="000A12BD" w:rsidP="000A12BD">
            <w:pPr>
              <w:spacing w:after="0"/>
              <w:rPr>
                <w:color w:val="0076BD"/>
                <w:spacing w:val="15"/>
                <w:sz w:val="24"/>
                <w:szCs w:val="24"/>
              </w:rPr>
            </w:pPr>
            <w:r w:rsidRPr="00710A32">
              <w:rPr>
                <w:color w:val="0076BD"/>
                <w:sz w:val="24"/>
              </w:rPr>
              <w:t>__</w:t>
            </w:r>
            <w:r w:rsidRPr="00710A32">
              <w:rPr>
                <w:color w:val="0076BD"/>
                <w:sz w:val="24"/>
                <w:szCs w:val="24"/>
              </w:rPr>
              <w:t>__</w:t>
            </w:r>
          </w:p>
          <w:p w14:paraId="3365C0FC" w14:textId="77777777" w:rsidR="000A12BD" w:rsidRPr="00710A32" w:rsidRDefault="000A12BD" w:rsidP="000A12BD">
            <w:pPr>
              <w:tabs>
                <w:tab w:val="left" w:pos="1452"/>
              </w:tabs>
              <w:spacing w:before="60" w:after="60"/>
            </w:pPr>
          </w:p>
          <w:p w14:paraId="61A96181" w14:textId="77777777" w:rsidR="000A12BD" w:rsidRPr="00710A32" w:rsidRDefault="000A12BD" w:rsidP="000A12BD">
            <w:pPr>
              <w:tabs>
                <w:tab w:val="left" w:pos="1452"/>
              </w:tabs>
              <w:spacing w:before="60" w:after="60"/>
            </w:pPr>
          </w:p>
          <w:p w14:paraId="3A0E8986" w14:textId="14E7EA98" w:rsidR="000A12BD" w:rsidRPr="00710A32" w:rsidRDefault="00395EAF" w:rsidP="000A12BD">
            <w:pPr>
              <w:tabs>
                <w:tab w:val="left" w:pos="1452"/>
              </w:tabs>
              <w:spacing w:before="60" w:after="60"/>
            </w:pPr>
            <w:r w:rsidRPr="00710A32">
              <w:t>Doc.-Number</w:t>
            </w:r>
            <w:r w:rsidR="000A12BD" w:rsidRPr="00710A32">
              <w:t>:</w:t>
            </w:r>
            <w:r w:rsidR="000A12BD" w:rsidRPr="00710A32">
              <w:tab/>
            </w:r>
            <w:bookmarkStart w:id="2" w:name="NT_DokumentenNummer"/>
            <w:r w:rsidR="000A12BD" w:rsidRPr="00710A32">
              <w:fldChar w:fldCharType="begin"/>
            </w:r>
            <w:r w:rsidR="000A12BD" w:rsidRPr="00710A32">
              <w:instrText xml:space="preserve"> FILENAME  </w:instrText>
            </w:r>
            <w:r w:rsidR="000A12BD" w:rsidRPr="00710A32">
              <w:fldChar w:fldCharType="separate"/>
            </w:r>
            <w:r w:rsidR="008C5BEA" w:rsidRPr="00710A32">
              <w:t xml:space="preserve"> SpezificationPololuZumo32U4 </w:t>
            </w:r>
            <w:r w:rsidR="000A12BD" w:rsidRPr="00710A32">
              <w:fldChar w:fldCharType="end"/>
            </w:r>
            <w:bookmarkEnd w:id="2"/>
          </w:p>
          <w:p w14:paraId="5ABEB697" w14:textId="54DE80DA" w:rsidR="000A12BD" w:rsidRPr="00710A32" w:rsidRDefault="00395EAF" w:rsidP="000A12BD">
            <w:pPr>
              <w:tabs>
                <w:tab w:val="left" w:pos="1452"/>
              </w:tabs>
              <w:spacing w:before="60" w:after="60"/>
            </w:pPr>
            <w:r w:rsidRPr="00710A32">
              <w:t>Doc.-Version</w:t>
            </w:r>
            <w:r w:rsidR="000A12BD" w:rsidRPr="00710A32">
              <w:t>:</w:t>
            </w:r>
            <w:r w:rsidR="000A12BD" w:rsidRPr="00710A32">
              <w:tab/>
            </w:r>
            <w:bookmarkStart w:id="3" w:name="NT_DokumentenVersion"/>
            <w:r w:rsidR="000A12BD" w:rsidRPr="00710A32">
              <w:t>A</w:t>
            </w:r>
            <w:bookmarkEnd w:id="3"/>
            <w:r w:rsidR="00BA56D3" w:rsidRPr="00710A32">
              <w:t>2</w:t>
            </w:r>
          </w:p>
          <w:p w14:paraId="616FA1AF" w14:textId="6ABF8D65" w:rsidR="000A12BD" w:rsidRPr="00710A32" w:rsidRDefault="000A12BD" w:rsidP="000A12BD">
            <w:pPr>
              <w:spacing w:before="60" w:after="60"/>
            </w:pPr>
          </w:p>
        </w:tc>
      </w:tr>
      <w:tr w:rsidR="00BA56D3" w:rsidRPr="00710A32" w14:paraId="6D8093FA" w14:textId="77777777" w:rsidTr="00964B7E">
        <w:trPr>
          <w:trHeight w:hRule="exact" w:val="2098"/>
        </w:trPr>
        <w:tc>
          <w:tcPr>
            <w:tcW w:w="9628" w:type="dxa"/>
          </w:tcPr>
          <w:p w14:paraId="0E3775E0" w14:textId="77777777" w:rsidR="00BA56D3" w:rsidRPr="005B18E7" w:rsidRDefault="00BA56D3" w:rsidP="00BA56D3">
            <w:pPr>
              <w:spacing w:before="60" w:after="60"/>
              <w:rPr>
                <w:lang w:val="de-DE"/>
              </w:rPr>
            </w:pPr>
            <w:r w:rsidRPr="005B18E7">
              <w:rPr>
                <w:lang w:val="de-DE"/>
              </w:rPr>
              <w:t>Customer:</w:t>
            </w:r>
          </w:p>
          <w:p w14:paraId="00B1D896" w14:textId="77777777" w:rsidR="00BA56D3" w:rsidRPr="005B18E7" w:rsidRDefault="00BA56D3" w:rsidP="00BA56D3">
            <w:pPr>
              <w:spacing w:before="60" w:after="60"/>
              <w:rPr>
                <w:lang w:val="de-DE"/>
              </w:rPr>
            </w:pPr>
            <w:proofErr w:type="spellStart"/>
            <w:r w:rsidRPr="005B18E7">
              <w:rPr>
                <w:lang w:val="de-DE"/>
              </w:rPr>
              <w:t>NewTec</w:t>
            </w:r>
            <w:proofErr w:type="spellEnd"/>
          </w:p>
          <w:p w14:paraId="41CEAD89" w14:textId="77777777" w:rsidR="00BA56D3" w:rsidRPr="005B18E7" w:rsidRDefault="00BA56D3" w:rsidP="00BA56D3">
            <w:pPr>
              <w:spacing w:before="60" w:after="60"/>
              <w:rPr>
                <w:lang w:val="de-DE"/>
              </w:rPr>
            </w:pPr>
            <w:r w:rsidRPr="005B18E7">
              <w:rPr>
                <w:lang w:val="de-DE"/>
              </w:rPr>
              <w:t>Buchenweg 3</w:t>
            </w:r>
            <w:r w:rsidRPr="005B18E7">
              <w:rPr>
                <w:lang w:val="de-DE"/>
              </w:rPr>
              <w:br/>
              <w:t>89284 Pfaffenhofen a. d. Roth</w:t>
            </w:r>
          </w:p>
          <w:p w14:paraId="528FB0DB" w14:textId="30E43FB5" w:rsidR="00BA56D3" w:rsidRPr="00710A32" w:rsidRDefault="00BA56D3" w:rsidP="00BA56D3">
            <w:pPr>
              <w:spacing w:before="60" w:after="60"/>
            </w:pPr>
            <w:r w:rsidRPr="00710A32">
              <w:t>Deutschland</w:t>
            </w:r>
          </w:p>
        </w:tc>
      </w:tr>
      <w:tr w:rsidR="00BA56D3" w:rsidRPr="00710A32" w14:paraId="0C67EADD" w14:textId="77777777" w:rsidTr="00964B7E">
        <w:trPr>
          <w:trHeight w:hRule="exact" w:val="340"/>
        </w:trPr>
        <w:tc>
          <w:tcPr>
            <w:tcW w:w="9628" w:type="dxa"/>
          </w:tcPr>
          <w:p w14:paraId="78B9D687" w14:textId="77777777" w:rsidR="00BA56D3" w:rsidRPr="00710A32" w:rsidRDefault="00BA56D3" w:rsidP="00BA56D3">
            <w:pPr>
              <w:spacing w:before="60" w:after="60"/>
            </w:pPr>
          </w:p>
        </w:tc>
      </w:tr>
      <w:tr w:rsidR="00BA56D3" w:rsidRPr="00710A32" w14:paraId="5668A1A9" w14:textId="77777777" w:rsidTr="00964B7E">
        <w:trPr>
          <w:trHeight w:val="1134"/>
        </w:trPr>
        <w:tc>
          <w:tcPr>
            <w:tcW w:w="9628" w:type="dxa"/>
          </w:tcPr>
          <w:p w14:paraId="3F6CC704" w14:textId="77777777" w:rsidR="00BA56D3" w:rsidRPr="00710A32" w:rsidRDefault="00BA56D3" w:rsidP="00BA56D3">
            <w:pPr>
              <w:spacing w:before="60" w:after="60"/>
            </w:pPr>
            <w:r w:rsidRPr="00710A32">
              <w:t>Author:</w:t>
            </w:r>
          </w:p>
          <w:p w14:paraId="4B1BAA23" w14:textId="77777777" w:rsidR="00BA56D3" w:rsidRPr="00710A32" w:rsidRDefault="00BA56D3" w:rsidP="00BA56D3">
            <w:pPr>
              <w:spacing w:before="60" w:after="60"/>
            </w:pPr>
            <w:r w:rsidRPr="00710A32">
              <w:t>Inov8tive Inc.</w:t>
            </w:r>
          </w:p>
          <w:p w14:paraId="7F5AD7B4" w14:textId="77777777" w:rsidR="00BA56D3" w:rsidRPr="00710A32" w:rsidRDefault="00BA56D3" w:rsidP="00BA56D3">
            <w:pPr>
              <w:spacing w:before="60" w:after="60"/>
            </w:pPr>
          </w:p>
          <w:p w14:paraId="5089ED7C" w14:textId="77777777" w:rsidR="00BA56D3" w:rsidRPr="00710A32" w:rsidRDefault="00BA56D3" w:rsidP="00BA56D3">
            <w:pPr>
              <w:spacing w:before="60" w:after="60"/>
            </w:pPr>
          </w:p>
        </w:tc>
      </w:tr>
    </w:tbl>
    <w:p w14:paraId="070EB4A7" w14:textId="77777777" w:rsidR="006B492F" w:rsidRPr="00710A32" w:rsidRDefault="006B492F" w:rsidP="007C084B">
      <w:pPr>
        <w:sectPr w:rsidR="006B492F" w:rsidRPr="00710A32" w:rsidSect="00C61499">
          <w:headerReference w:type="default" r:id="rId8"/>
          <w:footerReference w:type="default" r:id="rId9"/>
          <w:headerReference w:type="first" r:id="rId10"/>
          <w:pgSz w:w="11906" w:h="16838" w:code="9"/>
          <w:pgMar w:top="3402" w:right="1134" w:bottom="1134" w:left="1134" w:header="709" w:footer="323" w:gutter="0"/>
          <w:cols w:space="708"/>
          <w:titlePg/>
          <w:docGrid w:linePitch="360"/>
        </w:sectPr>
      </w:pPr>
    </w:p>
    <w:p w14:paraId="5A351F7E" w14:textId="77777777" w:rsidR="00590875" w:rsidRPr="00710A32" w:rsidRDefault="00395EAF" w:rsidP="00590AC0">
      <w:pPr>
        <w:pStyle w:val="berschrift1ohneNummer"/>
      </w:pPr>
      <w:bookmarkStart w:id="4" w:name="_Toc31961771"/>
      <w:bookmarkStart w:id="5" w:name="_Toc162989121"/>
      <w:r w:rsidRPr="00710A32">
        <w:lastRenderedPageBreak/>
        <w:t>Change History</w:t>
      </w:r>
      <w:bookmarkEnd w:id="4"/>
      <w:bookmarkEnd w:id="5"/>
    </w:p>
    <w:tbl>
      <w:tblPr>
        <w:tblStyle w:val="NTKopffettblauweiss"/>
        <w:tblW w:w="0" w:type="auto"/>
        <w:tblLook w:val="04A0" w:firstRow="1" w:lastRow="0" w:firstColumn="1" w:lastColumn="0" w:noHBand="0" w:noVBand="1"/>
      </w:tblPr>
      <w:tblGrid>
        <w:gridCol w:w="1560"/>
        <w:gridCol w:w="6520"/>
        <w:gridCol w:w="1548"/>
      </w:tblGrid>
      <w:tr w:rsidR="00395EAF" w:rsidRPr="00710A32" w14:paraId="6B41F28B" w14:textId="77777777" w:rsidTr="00452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60" w:type="dxa"/>
          </w:tcPr>
          <w:p w14:paraId="430600C9" w14:textId="77777777" w:rsidR="00395EAF" w:rsidRPr="00710A32" w:rsidRDefault="00395EAF" w:rsidP="00395EAF">
            <w:pPr>
              <w:pStyle w:val="NTTabellentext"/>
            </w:pPr>
            <w:r w:rsidRPr="00710A32">
              <w:t>Doc.-Version</w:t>
            </w:r>
          </w:p>
        </w:tc>
        <w:tc>
          <w:tcPr>
            <w:tcW w:w="6520" w:type="dxa"/>
          </w:tcPr>
          <w:p w14:paraId="5858FAF5" w14:textId="77777777" w:rsidR="00395EAF" w:rsidRPr="00710A32" w:rsidRDefault="00395EAF" w:rsidP="00395EAF">
            <w:pPr>
              <w:pStyle w:val="NTTabellentext"/>
            </w:pPr>
            <w:r w:rsidRPr="00710A32">
              <w:t>Description of Modification</w:t>
            </w:r>
          </w:p>
        </w:tc>
        <w:tc>
          <w:tcPr>
            <w:tcW w:w="1548" w:type="dxa"/>
          </w:tcPr>
          <w:p w14:paraId="68A05DF8" w14:textId="77777777" w:rsidR="00395EAF" w:rsidRPr="00710A32" w:rsidRDefault="00395EAF" w:rsidP="00395EAF">
            <w:pPr>
              <w:pStyle w:val="NTTabellentext"/>
            </w:pPr>
            <w:r w:rsidRPr="00710A32">
              <w:t>Date</w:t>
            </w:r>
          </w:p>
        </w:tc>
      </w:tr>
      <w:tr w:rsidR="00BA56D3" w:rsidRPr="00710A32" w14:paraId="27471A35" w14:textId="77777777" w:rsidTr="00452E6C">
        <w:tc>
          <w:tcPr>
            <w:tcW w:w="1560" w:type="dxa"/>
          </w:tcPr>
          <w:p w14:paraId="5C02BD93" w14:textId="77777777" w:rsidR="00BA56D3" w:rsidRPr="00710A32" w:rsidRDefault="00BA56D3" w:rsidP="00BA56D3">
            <w:pPr>
              <w:pStyle w:val="NTTabellentext"/>
            </w:pPr>
            <w:r w:rsidRPr="00710A32">
              <w:t>A1</w:t>
            </w:r>
          </w:p>
        </w:tc>
        <w:tc>
          <w:tcPr>
            <w:tcW w:w="6520" w:type="dxa"/>
          </w:tcPr>
          <w:p w14:paraId="702F8CA3" w14:textId="727C6ADE" w:rsidR="00BA56D3" w:rsidRPr="00710A32" w:rsidRDefault="00BA56D3" w:rsidP="00BA56D3">
            <w:pPr>
              <w:pStyle w:val="NTTabellentext"/>
            </w:pPr>
            <w:r w:rsidRPr="00710A32">
              <w:t>Initial creation and completion of the use cases and the requirements</w:t>
            </w:r>
          </w:p>
        </w:tc>
        <w:tc>
          <w:tcPr>
            <w:tcW w:w="1548" w:type="dxa"/>
          </w:tcPr>
          <w:p w14:paraId="6B333A0E" w14:textId="43EF36C5" w:rsidR="00BA56D3" w:rsidRPr="00710A32" w:rsidRDefault="00BA56D3" w:rsidP="00BA56D3">
            <w:pPr>
              <w:pStyle w:val="NTTabellentext"/>
            </w:pPr>
            <w:r w:rsidRPr="00710A32">
              <w:t>01.04.24</w:t>
            </w:r>
          </w:p>
        </w:tc>
      </w:tr>
      <w:tr w:rsidR="00BA56D3" w:rsidRPr="00710A32" w14:paraId="6E2BABEC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6DC5251D" w14:textId="7BC3A1D6" w:rsidR="00BA56D3" w:rsidRPr="00710A32" w:rsidRDefault="00BA56D3" w:rsidP="00BA56D3">
            <w:pPr>
              <w:pStyle w:val="NTTabellentext"/>
            </w:pPr>
            <w:r w:rsidRPr="00710A32">
              <w:t>A2</w:t>
            </w:r>
          </w:p>
        </w:tc>
        <w:tc>
          <w:tcPr>
            <w:tcW w:w="6520" w:type="dxa"/>
          </w:tcPr>
          <w:p w14:paraId="3F2DBCC6" w14:textId="498DDB1E" w:rsidR="00BA56D3" w:rsidRPr="00710A32" w:rsidRDefault="00BA56D3" w:rsidP="00BA56D3">
            <w:pPr>
              <w:pStyle w:val="NTTabellentext"/>
            </w:pPr>
            <w:r w:rsidRPr="00710A32">
              <w:t>validation and approval of document</w:t>
            </w:r>
          </w:p>
        </w:tc>
        <w:tc>
          <w:tcPr>
            <w:tcW w:w="1548" w:type="dxa"/>
          </w:tcPr>
          <w:p w14:paraId="58AFDFDB" w14:textId="78E80241" w:rsidR="00BA56D3" w:rsidRPr="00710A32" w:rsidRDefault="00BA56D3" w:rsidP="00BA56D3">
            <w:pPr>
              <w:pStyle w:val="NTTabellentext"/>
            </w:pPr>
            <w:r w:rsidRPr="00710A32">
              <w:t>02.04.24</w:t>
            </w:r>
          </w:p>
        </w:tc>
      </w:tr>
      <w:tr w:rsidR="00BA56D3" w:rsidRPr="00710A32" w14:paraId="487360AF" w14:textId="77777777" w:rsidTr="00452E6C">
        <w:tc>
          <w:tcPr>
            <w:tcW w:w="1560" w:type="dxa"/>
          </w:tcPr>
          <w:p w14:paraId="1C6F74FF" w14:textId="1B248A2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7AE822A4" w14:textId="621BEE54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3685DCC6" w14:textId="77AB7F9B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653AA366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0D5101BA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77BC027A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02B7EE39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5AD4DBD9" w14:textId="77777777" w:rsidTr="00452E6C">
        <w:tc>
          <w:tcPr>
            <w:tcW w:w="1560" w:type="dxa"/>
          </w:tcPr>
          <w:p w14:paraId="159B5DB8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04672846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0480C366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3DEE1AB0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3302EBB9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1219F486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08C663C4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32EE3084" w14:textId="77777777" w:rsidTr="00452E6C">
        <w:tc>
          <w:tcPr>
            <w:tcW w:w="1560" w:type="dxa"/>
          </w:tcPr>
          <w:p w14:paraId="7282AC86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1A2181AD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12787A08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42C76F09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76C806D9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72BBBD4C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275A003A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760A6086" w14:textId="77777777" w:rsidTr="00452E6C">
        <w:tc>
          <w:tcPr>
            <w:tcW w:w="1560" w:type="dxa"/>
          </w:tcPr>
          <w:p w14:paraId="77FB8E6C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0893C37E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27BF6ECC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1C6D78F7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0725DB69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525EFFD1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2188E95E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13E2183F" w14:textId="77777777" w:rsidTr="00452E6C">
        <w:tc>
          <w:tcPr>
            <w:tcW w:w="1560" w:type="dxa"/>
          </w:tcPr>
          <w:p w14:paraId="2EC66FF4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0DC19D6A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57C0A0B5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1BE83727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63C8F037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2EB46B30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5A80D7EB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4C24F4A8" w14:textId="77777777" w:rsidTr="00452E6C">
        <w:tc>
          <w:tcPr>
            <w:tcW w:w="1560" w:type="dxa"/>
          </w:tcPr>
          <w:p w14:paraId="36989269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16358550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1E480643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2E1D30DF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40CAB356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3B4ED012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5991169B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7DB65702" w14:textId="77777777" w:rsidTr="00452E6C">
        <w:tc>
          <w:tcPr>
            <w:tcW w:w="1560" w:type="dxa"/>
          </w:tcPr>
          <w:p w14:paraId="30E89874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662D71E1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7876B979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55340186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5734D1E6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20654D3B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6950A0C1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30EDCEB1" w14:textId="77777777" w:rsidTr="00452E6C">
        <w:tc>
          <w:tcPr>
            <w:tcW w:w="1560" w:type="dxa"/>
          </w:tcPr>
          <w:p w14:paraId="472B63B8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669D7537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41A6A3FC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5112987A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2E1F3578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7E52F5E9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4FB0EA1F" w14:textId="77777777" w:rsidR="00BA56D3" w:rsidRPr="00710A32" w:rsidRDefault="00BA56D3" w:rsidP="00BA56D3">
            <w:pPr>
              <w:pStyle w:val="NTTabellentext"/>
            </w:pPr>
          </w:p>
        </w:tc>
      </w:tr>
    </w:tbl>
    <w:p w14:paraId="51706BC4" w14:textId="77777777" w:rsidR="00E505ED" w:rsidRPr="00710A32" w:rsidRDefault="00E505ED" w:rsidP="001F0169">
      <w:pPr>
        <w:spacing w:before="240"/>
      </w:pPr>
    </w:p>
    <w:p w14:paraId="60E32A2C" w14:textId="77777777" w:rsidR="00590875" w:rsidRPr="00710A32" w:rsidRDefault="00395EAF" w:rsidP="00590AC0">
      <w:pPr>
        <w:pStyle w:val="berschrift1ohneNummer"/>
      </w:pPr>
      <w:bookmarkStart w:id="6" w:name="_Toc31961772"/>
      <w:bookmarkStart w:id="7" w:name="_Toc162989122"/>
      <w:r w:rsidRPr="00710A32">
        <w:t>Release</w:t>
      </w:r>
      <w:bookmarkEnd w:id="6"/>
      <w:bookmarkEnd w:id="7"/>
    </w:p>
    <w:tbl>
      <w:tblPr>
        <w:tblStyle w:val="NTKopfSpaltefettblauweiss"/>
        <w:tblW w:w="0" w:type="auto"/>
        <w:tblLook w:val="04A0" w:firstRow="1" w:lastRow="0" w:firstColumn="1" w:lastColumn="0" w:noHBand="0" w:noVBand="1"/>
      </w:tblPr>
      <w:tblGrid>
        <w:gridCol w:w="1701"/>
        <w:gridCol w:w="2410"/>
        <w:gridCol w:w="1985"/>
        <w:gridCol w:w="1417"/>
        <w:gridCol w:w="2115"/>
      </w:tblGrid>
      <w:tr w:rsidR="00395EAF" w:rsidRPr="00710A32" w14:paraId="1D6ACAA2" w14:textId="77777777" w:rsidTr="006E31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05D5D060" w14:textId="77777777" w:rsidR="00395EAF" w:rsidRPr="00710A32" w:rsidRDefault="00395EAF" w:rsidP="00395EAF">
            <w:pPr>
              <w:pStyle w:val="NTTabellentext"/>
            </w:pPr>
          </w:p>
        </w:tc>
        <w:tc>
          <w:tcPr>
            <w:tcW w:w="2410" w:type="dxa"/>
            <w:vAlign w:val="center"/>
          </w:tcPr>
          <w:p w14:paraId="76A7A60C" w14:textId="77777777" w:rsidR="00395EAF" w:rsidRPr="00710A32" w:rsidRDefault="00395EAF" w:rsidP="00395EAF">
            <w:pPr>
              <w:pStyle w:val="NTTabellen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Name</w:t>
            </w:r>
          </w:p>
        </w:tc>
        <w:tc>
          <w:tcPr>
            <w:tcW w:w="1985" w:type="dxa"/>
            <w:vAlign w:val="center"/>
          </w:tcPr>
          <w:p w14:paraId="189A1CE3" w14:textId="77777777" w:rsidR="00395EAF" w:rsidRPr="00710A32" w:rsidRDefault="00395EAF" w:rsidP="00395EAF">
            <w:pPr>
              <w:pStyle w:val="NTTabellen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Responsibility</w:t>
            </w:r>
          </w:p>
        </w:tc>
        <w:tc>
          <w:tcPr>
            <w:tcW w:w="1417" w:type="dxa"/>
            <w:vAlign w:val="center"/>
          </w:tcPr>
          <w:p w14:paraId="6B52F41F" w14:textId="77777777" w:rsidR="00395EAF" w:rsidRPr="00710A32" w:rsidRDefault="00395EAF" w:rsidP="00395EAF">
            <w:pPr>
              <w:pStyle w:val="NTTabellen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Date</w:t>
            </w:r>
          </w:p>
        </w:tc>
        <w:tc>
          <w:tcPr>
            <w:tcW w:w="2115" w:type="dxa"/>
            <w:vAlign w:val="center"/>
          </w:tcPr>
          <w:p w14:paraId="686C4A49" w14:textId="77777777" w:rsidR="00395EAF" w:rsidRPr="00710A32" w:rsidRDefault="00395EAF" w:rsidP="00395EAF">
            <w:pPr>
              <w:pStyle w:val="NTTabellen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Signature</w:t>
            </w:r>
          </w:p>
        </w:tc>
      </w:tr>
      <w:tr w:rsidR="00395EAF" w:rsidRPr="00710A32" w14:paraId="4FD3DBA1" w14:textId="77777777" w:rsidTr="00C569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4EC62D9" w14:textId="77777777" w:rsidR="00395EAF" w:rsidRPr="00710A32" w:rsidRDefault="00395EAF" w:rsidP="00395EAF">
            <w:pPr>
              <w:pStyle w:val="NTTabellentext"/>
            </w:pPr>
            <w:r w:rsidRPr="00710A32">
              <w:t>Creation</w:t>
            </w:r>
          </w:p>
        </w:tc>
        <w:tc>
          <w:tcPr>
            <w:tcW w:w="2410" w:type="dxa"/>
          </w:tcPr>
          <w:p w14:paraId="1B98E8F0" w14:textId="30B1DA2D" w:rsidR="00FA7CFC" w:rsidRPr="00710A32" w:rsidRDefault="00FA7CFC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Maximilian Kraemer, Fabian Knapp-Rodriguez, Jan Gross</w:t>
            </w:r>
          </w:p>
        </w:tc>
        <w:tc>
          <w:tcPr>
            <w:tcW w:w="1985" w:type="dxa"/>
          </w:tcPr>
          <w:p w14:paraId="542D0B50" w14:textId="77777777" w:rsidR="00395EAF" w:rsidRPr="00710A32" w:rsidRDefault="00395EAF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17" w:type="dxa"/>
          </w:tcPr>
          <w:p w14:paraId="5F17EAE1" w14:textId="35310A38" w:rsidR="00395EAF" w:rsidRPr="00710A32" w:rsidRDefault="00FA7CFC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01.02.24</w:t>
            </w:r>
          </w:p>
        </w:tc>
        <w:tc>
          <w:tcPr>
            <w:tcW w:w="2115" w:type="dxa"/>
          </w:tcPr>
          <w:p w14:paraId="339AAC61" w14:textId="77777777" w:rsidR="00395EAF" w:rsidRPr="00710A32" w:rsidRDefault="00395EAF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10A32">
              <w:t>i.A.</w:t>
            </w:r>
            <w:proofErr w:type="spellEnd"/>
          </w:p>
        </w:tc>
      </w:tr>
      <w:tr w:rsidR="00395EAF" w:rsidRPr="00710A32" w14:paraId="30FA5DE0" w14:textId="77777777" w:rsidTr="00C569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0D9D99E4" w14:textId="77777777" w:rsidR="00395EAF" w:rsidRPr="00710A32" w:rsidRDefault="00395EAF" w:rsidP="00395EAF">
            <w:pPr>
              <w:pStyle w:val="NTTabellentext"/>
            </w:pPr>
            <w:r w:rsidRPr="00710A32">
              <w:t>Verification</w:t>
            </w:r>
          </w:p>
        </w:tc>
        <w:tc>
          <w:tcPr>
            <w:tcW w:w="2410" w:type="dxa"/>
          </w:tcPr>
          <w:p w14:paraId="7225709B" w14:textId="11377239" w:rsidR="00395EAF" w:rsidRPr="00710A32" w:rsidRDefault="00FA7CFC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10A32">
              <w:t>Fabian Knapp-Rodriguez</w:t>
            </w:r>
          </w:p>
        </w:tc>
        <w:tc>
          <w:tcPr>
            <w:tcW w:w="1985" w:type="dxa"/>
          </w:tcPr>
          <w:p w14:paraId="215DCDAA" w14:textId="77777777" w:rsidR="00395EAF" w:rsidRPr="00710A32" w:rsidRDefault="00395EAF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417" w:type="dxa"/>
          </w:tcPr>
          <w:p w14:paraId="26A7C734" w14:textId="5D55C0CE" w:rsidR="00395EAF" w:rsidRPr="00710A32" w:rsidRDefault="00FA7CFC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10A32">
              <w:t>02.02.24</w:t>
            </w:r>
          </w:p>
        </w:tc>
        <w:tc>
          <w:tcPr>
            <w:tcW w:w="2115" w:type="dxa"/>
          </w:tcPr>
          <w:p w14:paraId="0D91E492" w14:textId="77777777" w:rsidR="00395EAF" w:rsidRPr="00710A32" w:rsidRDefault="00395EAF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 w:rsidRPr="00710A32">
              <w:t>i.A.</w:t>
            </w:r>
            <w:proofErr w:type="spellEnd"/>
          </w:p>
        </w:tc>
      </w:tr>
      <w:tr w:rsidR="00395EAF" w:rsidRPr="00710A32" w14:paraId="2046C714" w14:textId="77777777" w:rsidTr="00DA5B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14:paraId="0FF033FE" w14:textId="77777777" w:rsidR="00395EAF" w:rsidRPr="00710A32" w:rsidRDefault="00395EAF" w:rsidP="00395EAF">
            <w:pPr>
              <w:pStyle w:val="NTTabellentext"/>
            </w:pPr>
            <w:r w:rsidRPr="00710A32">
              <w:t>Approval</w:t>
            </w:r>
          </w:p>
        </w:tc>
        <w:tc>
          <w:tcPr>
            <w:tcW w:w="2410" w:type="dxa"/>
          </w:tcPr>
          <w:p w14:paraId="0D07540B" w14:textId="7C496AFF" w:rsidR="00395EAF" w:rsidRPr="00710A32" w:rsidRDefault="00FA7CFC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Jan Gross</w:t>
            </w:r>
          </w:p>
        </w:tc>
        <w:tc>
          <w:tcPr>
            <w:tcW w:w="1985" w:type="dxa"/>
          </w:tcPr>
          <w:p w14:paraId="6D2FE962" w14:textId="77777777" w:rsidR="00395EAF" w:rsidRPr="00710A32" w:rsidRDefault="00395EAF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17" w:type="dxa"/>
          </w:tcPr>
          <w:p w14:paraId="62194810" w14:textId="66B54FC7" w:rsidR="00395EAF" w:rsidRPr="00710A32" w:rsidRDefault="00FA7CFC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02.02.24</w:t>
            </w:r>
          </w:p>
        </w:tc>
        <w:tc>
          <w:tcPr>
            <w:tcW w:w="2115" w:type="dxa"/>
          </w:tcPr>
          <w:p w14:paraId="7EEE8A91" w14:textId="77777777" w:rsidR="00395EAF" w:rsidRPr="00710A32" w:rsidRDefault="00395EAF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10A32">
              <w:t>i.A.</w:t>
            </w:r>
            <w:proofErr w:type="spellEnd"/>
          </w:p>
        </w:tc>
      </w:tr>
      <w:tr w:rsidR="00395EAF" w:rsidRPr="00710A32" w14:paraId="0A83FD46" w14:textId="77777777" w:rsidTr="00DA5B1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14:paraId="564FFB0B" w14:textId="77777777" w:rsidR="00395EAF" w:rsidRPr="00710A32" w:rsidRDefault="00395EAF" w:rsidP="00395EAF">
            <w:pPr>
              <w:pStyle w:val="NTTabellentext"/>
            </w:pPr>
            <w:r w:rsidRPr="00710A32">
              <w:t>Release</w:t>
            </w:r>
          </w:p>
        </w:tc>
        <w:tc>
          <w:tcPr>
            <w:tcW w:w="2410" w:type="dxa"/>
          </w:tcPr>
          <w:p w14:paraId="555EB85A" w14:textId="0A94A422" w:rsidR="00395EAF" w:rsidRPr="00710A32" w:rsidRDefault="001F5AD2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10A32">
              <w:rPr>
                <w:sz w:val="18"/>
                <w:szCs w:val="20"/>
              </w:rPr>
              <w:t>Fabian Knapp Rodriguez</w:t>
            </w:r>
          </w:p>
        </w:tc>
        <w:tc>
          <w:tcPr>
            <w:tcW w:w="1985" w:type="dxa"/>
          </w:tcPr>
          <w:p w14:paraId="2DD328FE" w14:textId="77777777" w:rsidR="00395EAF" w:rsidRPr="00710A32" w:rsidRDefault="00395EAF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417" w:type="dxa"/>
          </w:tcPr>
          <w:p w14:paraId="18D85904" w14:textId="2551891F" w:rsidR="00395EAF" w:rsidRPr="00710A32" w:rsidRDefault="001F5AD2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10A32">
              <w:t>02.04.24</w:t>
            </w:r>
          </w:p>
        </w:tc>
        <w:tc>
          <w:tcPr>
            <w:tcW w:w="2115" w:type="dxa"/>
          </w:tcPr>
          <w:p w14:paraId="3EDB9F88" w14:textId="77777777" w:rsidR="00395EAF" w:rsidRPr="00710A32" w:rsidRDefault="00395EAF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 w:rsidRPr="00710A32">
              <w:t>i.A.</w:t>
            </w:r>
            <w:proofErr w:type="spellEnd"/>
          </w:p>
        </w:tc>
      </w:tr>
    </w:tbl>
    <w:p w14:paraId="5C994EC2" w14:textId="77777777" w:rsidR="00590AC0" w:rsidRPr="00710A32" w:rsidRDefault="00395EAF" w:rsidP="00590AC0">
      <w:pPr>
        <w:pStyle w:val="berschrift1ohneNummer"/>
      </w:pPr>
      <w:bookmarkStart w:id="8" w:name="_Toc31961773"/>
      <w:bookmarkStart w:id="9" w:name="_Toc162989123"/>
      <w:bookmarkEnd w:id="0"/>
      <w:bookmarkEnd w:id="1"/>
      <w:r w:rsidRPr="00710A32">
        <w:lastRenderedPageBreak/>
        <w:t>Table of Contents</w:t>
      </w:r>
      <w:bookmarkEnd w:id="8"/>
      <w:bookmarkEnd w:id="9"/>
    </w:p>
    <w:p w14:paraId="454CEA01" w14:textId="4C2F7935" w:rsidR="00C531DE" w:rsidRPr="00710A32" w:rsidRDefault="00590AC0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TOC \o "1-6" </w:instrText>
      </w:r>
      <w:r w:rsidRPr="00710A32">
        <w:rPr>
          <w:noProof w:val="0"/>
        </w:rPr>
        <w:fldChar w:fldCharType="separate"/>
      </w:r>
      <w:r w:rsidR="00C531DE" w:rsidRPr="00710A32">
        <w:rPr>
          <w:noProof w:val="0"/>
        </w:rPr>
        <w:t>Change History</w:t>
      </w:r>
      <w:r w:rsidR="00C531DE" w:rsidRPr="00710A32">
        <w:rPr>
          <w:noProof w:val="0"/>
        </w:rPr>
        <w:tab/>
      </w:r>
      <w:r w:rsidR="00C531DE" w:rsidRPr="00710A32">
        <w:rPr>
          <w:noProof w:val="0"/>
        </w:rPr>
        <w:fldChar w:fldCharType="begin"/>
      </w:r>
      <w:r w:rsidR="00C531DE" w:rsidRPr="00710A32">
        <w:rPr>
          <w:noProof w:val="0"/>
        </w:rPr>
        <w:instrText xml:space="preserve"> PAGEREF _Toc162989121 \h </w:instrText>
      </w:r>
      <w:r w:rsidR="00C531DE" w:rsidRPr="00710A32">
        <w:rPr>
          <w:noProof w:val="0"/>
        </w:rPr>
      </w:r>
      <w:r w:rsidR="00C531DE" w:rsidRPr="00710A32">
        <w:rPr>
          <w:noProof w:val="0"/>
        </w:rPr>
        <w:fldChar w:fldCharType="separate"/>
      </w:r>
      <w:r w:rsidR="00CC5337" w:rsidRPr="00710A32">
        <w:rPr>
          <w:noProof w:val="0"/>
        </w:rPr>
        <w:t>2</w:t>
      </w:r>
      <w:r w:rsidR="00C531DE" w:rsidRPr="00710A32">
        <w:rPr>
          <w:noProof w:val="0"/>
        </w:rPr>
        <w:fldChar w:fldCharType="end"/>
      </w:r>
    </w:p>
    <w:p w14:paraId="32B9FA30" w14:textId="2BD9D036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Release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_Toc162989122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2</w:t>
      </w:r>
      <w:r w:rsidRPr="00710A32">
        <w:rPr>
          <w:noProof w:val="0"/>
        </w:rPr>
        <w:fldChar w:fldCharType="end"/>
      </w:r>
    </w:p>
    <w:p w14:paraId="23BFC467" w14:textId="790EA2F1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Table of Contents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_Toc162989123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3</w:t>
      </w:r>
      <w:r w:rsidRPr="00710A32">
        <w:rPr>
          <w:noProof w:val="0"/>
        </w:rPr>
        <w:fldChar w:fldCharType="end"/>
      </w:r>
    </w:p>
    <w:p w14:paraId="0EDE6968" w14:textId="7D0AA894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List of Tables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_Toc162989124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4</w:t>
      </w:r>
      <w:r w:rsidRPr="00710A32">
        <w:rPr>
          <w:noProof w:val="0"/>
        </w:rPr>
        <w:fldChar w:fldCharType="end"/>
      </w:r>
    </w:p>
    <w:p w14:paraId="057E60EC" w14:textId="150FC5C5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List of Figures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_Toc162989125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4</w:t>
      </w:r>
      <w:r w:rsidRPr="00710A32">
        <w:rPr>
          <w:noProof w:val="0"/>
        </w:rPr>
        <w:fldChar w:fldCharType="end"/>
      </w:r>
    </w:p>
    <w:p w14:paraId="5C5902AB" w14:textId="6762F185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1</w:t>
      </w:r>
      <w:r w:rsidRPr="00710A32"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General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_Toc162989126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5</w:t>
      </w:r>
      <w:r w:rsidRPr="00710A32">
        <w:rPr>
          <w:noProof w:val="0"/>
        </w:rPr>
        <w:fldChar w:fldCharType="end"/>
      </w:r>
    </w:p>
    <w:p w14:paraId="5DC83828" w14:textId="5C8C8296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1.1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Abbreviations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_Toc162989127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5</w:t>
      </w:r>
      <w:r w:rsidRPr="00710A32">
        <w:rPr>
          <w:noProof w:val="0"/>
        </w:rPr>
        <w:fldChar w:fldCharType="end"/>
      </w:r>
    </w:p>
    <w:p w14:paraId="651F2ECB" w14:textId="1E958C4C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1.2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Terminology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_Toc162989128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5</w:t>
      </w:r>
      <w:r w:rsidRPr="00710A32">
        <w:rPr>
          <w:noProof w:val="0"/>
        </w:rPr>
        <w:fldChar w:fldCharType="end"/>
      </w:r>
    </w:p>
    <w:p w14:paraId="785320E5" w14:textId="677FB376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1.3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Referenced Documents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_Toc162989129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5</w:t>
      </w:r>
      <w:r w:rsidRPr="00710A32">
        <w:rPr>
          <w:noProof w:val="0"/>
        </w:rPr>
        <w:fldChar w:fldCharType="end"/>
      </w:r>
    </w:p>
    <w:p w14:paraId="2821FAC3" w14:textId="18E1D600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2</w:t>
      </w:r>
      <w:r w:rsidRPr="00710A32"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Introduction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_Toc162989130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6</w:t>
      </w:r>
      <w:r w:rsidRPr="00710A32">
        <w:rPr>
          <w:noProof w:val="0"/>
        </w:rPr>
        <w:fldChar w:fldCharType="end"/>
      </w:r>
    </w:p>
    <w:p w14:paraId="3A9DD133" w14:textId="420CEAEE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2.1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System Overview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_Toc162989131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6</w:t>
      </w:r>
      <w:r w:rsidRPr="00710A32">
        <w:rPr>
          <w:noProof w:val="0"/>
        </w:rPr>
        <w:fldChar w:fldCharType="end"/>
      </w:r>
    </w:p>
    <w:p w14:paraId="536F5A82" w14:textId="285BBEFC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2.2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Use Cases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_Toc162989132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9</w:t>
      </w:r>
      <w:r w:rsidRPr="00710A32">
        <w:rPr>
          <w:noProof w:val="0"/>
        </w:rPr>
        <w:fldChar w:fldCharType="end"/>
      </w:r>
    </w:p>
    <w:p w14:paraId="71F003EA" w14:textId="2B7451A6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3</w:t>
      </w:r>
      <w:r w:rsidRPr="00710A32"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Requirements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_Toc162989133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12</w:t>
      </w:r>
      <w:r w:rsidRPr="00710A32">
        <w:rPr>
          <w:noProof w:val="0"/>
        </w:rPr>
        <w:fldChar w:fldCharType="end"/>
      </w:r>
    </w:p>
    <w:p w14:paraId="1FD32E48" w14:textId="7D3EB6B9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3.1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Functional Requirements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_Toc162989134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12</w:t>
      </w:r>
      <w:r w:rsidRPr="00710A32">
        <w:rPr>
          <w:noProof w:val="0"/>
        </w:rPr>
        <w:fldChar w:fldCharType="end"/>
      </w:r>
    </w:p>
    <w:p w14:paraId="03A346D1" w14:textId="71B38068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3.2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Non-Functional Requirements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_Toc162989135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13</w:t>
      </w:r>
      <w:r w:rsidRPr="00710A32">
        <w:rPr>
          <w:noProof w:val="0"/>
        </w:rPr>
        <w:fldChar w:fldCharType="end"/>
      </w:r>
    </w:p>
    <w:p w14:paraId="29E07E6B" w14:textId="7E2AD5FA" w:rsidR="00C531DE" w:rsidRPr="00710A32" w:rsidRDefault="00C531DE">
      <w:pPr>
        <w:pStyle w:val="Verzeichnis3"/>
        <w:rPr>
          <w:rFonts w:eastAsiaTheme="minorEastAsia"/>
          <w:noProof w:val="0"/>
          <w:kern w:val="2"/>
          <w:sz w:val="24"/>
          <w:szCs w:val="24"/>
          <w:lang w:eastAsia="de-DE"/>
          <w14:ligatures w14:val="standardContextual"/>
        </w:rPr>
      </w:pPr>
      <w:r w:rsidRPr="00710A32">
        <w:rPr>
          <w:noProof w:val="0"/>
        </w:rPr>
        <w:t>3.2.1</w:t>
      </w:r>
      <w:r w:rsidRPr="00710A32">
        <w:rPr>
          <w:rFonts w:eastAsiaTheme="minorEastAsia"/>
          <w:noProof w:val="0"/>
          <w:kern w:val="2"/>
          <w:sz w:val="24"/>
          <w:szCs w:val="24"/>
          <w:lang w:eastAsia="de-DE"/>
          <w14:ligatures w14:val="standardContextual"/>
        </w:rPr>
        <w:tab/>
      </w:r>
      <w:r w:rsidRPr="00710A32">
        <w:rPr>
          <w:noProof w:val="0"/>
        </w:rPr>
        <w:t>Environmental Conditions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_Toc162989136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13</w:t>
      </w:r>
      <w:r w:rsidRPr="00710A32">
        <w:rPr>
          <w:noProof w:val="0"/>
        </w:rPr>
        <w:fldChar w:fldCharType="end"/>
      </w:r>
    </w:p>
    <w:p w14:paraId="245E9515" w14:textId="141A4E11" w:rsidR="00C531DE" w:rsidRPr="00710A32" w:rsidRDefault="00C531DE">
      <w:pPr>
        <w:pStyle w:val="Verzeichnis3"/>
        <w:rPr>
          <w:rFonts w:eastAsiaTheme="minorEastAsia"/>
          <w:noProof w:val="0"/>
          <w:kern w:val="2"/>
          <w:sz w:val="24"/>
          <w:szCs w:val="24"/>
          <w:lang w:eastAsia="de-DE"/>
          <w14:ligatures w14:val="standardContextual"/>
        </w:rPr>
      </w:pPr>
      <w:r w:rsidRPr="00710A32">
        <w:rPr>
          <w:noProof w:val="0"/>
        </w:rPr>
        <w:t>3.2.2</w:t>
      </w:r>
      <w:r w:rsidRPr="00710A32">
        <w:rPr>
          <w:rFonts w:eastAsiaTheme="minorEastAsia"/>
          <w:noProof w:val="0"/>
          <w:kern w:val="2"/>
          <w:sz w:val="24"/>
          <w:szCs w:val="24"/>
          <w:lang w:eastAsia="de-DE"/>
          <w14:ligatures w14:val="standardContextual"/>
        </w:rPr>
        <w:tab/>
      </w:r>
      <w:r w:rsidRPr="00710A32">
        <w:rPr>
          <w:noProof w:val="0"/>
        </w:rPr>
        <w:t>Quality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_Toc162989137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13</w:t>
      </w:r>
      <w:r w:rsidRPr="00710A32">
        <w:rPr>
          <w:noProof w:val="0"/>
        </w:rPr>
        <w:fldChar w:fldCharType="end"/>
      </w:r>
    </w:p>
    <w:p w14:paraId="5B8A01AC" w14:textId="17C8AA8B" w:rsidR="00C531DE" w:rsidRPr="00710A32" w:rsidRDefault="00C531DE">
      <w:pPr>
        <w:pStyle w:val="Verzeichnis3"/>
        <w:rPr>
          <w:rFonts w:eastAsiaTheme="minorEastAsia"/>
          <w:noProof w:val="0"/>
          <w:kern w:val="2"/>
          <w:sz w:val="24"/>
          <w:szCs w:val="24"/>
          <w:lang w:eastAsia="de-DE"/>
          <w14:ligatures w14:val="standardContextual"/>
        </w:rPr>
      </w:pPr>
      <w:r w:rsidRPr="00710A32">
        <w:rPr>
          <w:noProof w:val="0"/>
        </w:rPr>
        <w:t>3.2.3</w:t>
      </w:r>
      <w:r w:rsidRPr="00710A32">
        <w:rPr>
          <w:rFonts w:eastAsiaTheme="minorEastAsia"/>
          <w:noProof w:val="0"/>
          <w:kern w:val="2"/>
          <w:sz w:val="24"/>
          <w:szCs w:val="24"/>
          <w:lang w:eastAsia="de-DE"/>
          <w14:ligatures w14:val="standardContextual"/>
        </w:rPr>
        <w:tab/>
      </w:r>
      <w:r w:rsidRPr="00710A32">
        <w:rPr>
          <w:noProof w:val="0"/>
        </w:rPr>
        <w:t>Computer Resources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_Toc162989138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14</w:t>
      </w:r>
      <w:r w:rsidRPr="00710A32">
        <w:rPr>
          <w:noProof w:val="0"/>
        </w:rPr>
        <w:fldChar w:fldCharType="end"/>
      </w:r>
    </w:p>
    <w:p w14:paraId="0A56B5F8" w14:textId="586F026B" w:rsidR="002C22CF" w:rsidRPr="00710A32" w:rsidRDefault="00590AC0" w:rsidP="004E3FA0">
      <w:pPr>
        <w:rPr>
          <w:lang w:eastAsia="de-DE"/>
        </w:rPr>
      </w:pPr>
      <w:r w:rsidRPr="00710A32">
        <w:rPr>
          <w:lang w:eastAsia="de-DE"/>
        </w:rPr>
        <w:fldChar w:fldCharType="end"/>
      </w:r>
      <w:bookmarkStart w:id="10" w:name="_Toc9346833"/>
      <w:bookmarkStart w:id="11" w:name="_Toc9346859"/>
      <w:bookmarkStart w:id="12" w:name="_Toc9346832"/>
      <w:bookmarkStart w:id="13" w:name="_Toc9346858"/>
    </w:p>
    <w:p w14:paraId="3B8FB366" w14:textId="77777777" w:rsidR="005B42A9" w:rsidRPr="00710A32" w:rsidRDefault="005B42A9" w:rsidP="002C22CF">
      <w:r w:rsidRPr="00710A32">
        <w:br w:type="page"/>
      </w:r>
    </w:p>
    <w:p w14:paraId="12E234C3" w14:textId="77777777" w:rsidR="005B42A9" w:rsidRPr="00710A32" w:rsidRDefault="00395EAF" w:rsidP="005B42A9">
      <w:pPr>
        <w:pStyle w:val="berschrift1ohneNummer"/>
      </w:pPr>
      <w:bookmarkStart w:id="14" w:name="_Toc433115974"/>
      <w:bookmarkStart w:id="15" w:name="_Toc31961774"/>
      <w:bookmarkStart w:id="16" w:name="_Toc162989124"/>
      <w:bookmarkEnd w:id="10"/>
      <w:bookmarkEnd w:id="11"/>
      <w:r w:rsidRPr="00710A32">
        <w:lastRenderedPageBreak/>
        <w:t>List of Tables</w:t>
      </w:r>
      <w:bookmarkEnd w:id="14"/>
      <w:bookmarkEnd w:id="15"/>
      <w:bookmarkEnd w:id="16"/>
    </w:p>
    <w:p w14:paraId="2C9FA97C" w14:textId="2C3D8103" w:rsidR="00C531DE" w:rsidRPr="00710A32" w:rsidRDefault="00BB0D2B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r w:rsidRPr="00710A32">
        <w:fldChar w:fldCharType="begin"/>
      </w:r>
      <w:r w:rsidRPr="00710A32">
        <w:instrText xml:space="preserve"> TOC \h \z \c "Table" </w:instrText>
      </w:r>
      <w:r w:rsidRPr="00710A32">
        <w:fldChar w:fldCharType="separate"/>
      </w:r>
      <w:hyperlink w:anchor="_Toc162989139" w:history="1">
        <w:r w:rsidR="00C531DE" w:rsidRPr="00710A32">
          <w:rPr>
            <w:rStyle w:val="Hyperlink"/>
          </w:rPr>
          <w:t>Table 1: Abbreviations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_Toc162989139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5</w:t>
        </w:r>
        <w:r w:rsidR="00C531DE" w:rsidRPr="00710A32">
          <w:rPr>
            <w:webHidden/>
          </w:rPr>
          <w:fldChar w:fldCharType="end"/>
        </w:r>
      </w:hyperlink>
    </w:p>
    <w:p w14:paraId="0435D012" w14:textId="4B4A6757" w:rsidR="00C531DE" w:rsidRPr="00710A32" w:rsidRDefault="00000000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hyperlink w:anchor="_Toc162989140" w:history="1">
        <w:r w:rsidR="00C531DE" w:rsidRPr="00710A32">
          <w:rPr>
            <w:rStyle w:val="Hyperlink"/>
          </w:rPr>
          <w:t>Table 2: Terminology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_Toc162989140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5</w:t>
        </w:r>
        <w:r w:rsidR="00C531DE" w:rsidRPr="00710A32">
          <w:rPr>
            <w:webHidden/>
          </w:rPr>
          <w:fldChar w:fldCharType="end"/>
        </w:r>
      </w:hyperlink>
    </w:p>
    <w:p w14:paraId="1F7BE3BC" w14:textId="3081F384" w:rsidR="00C531DE" w:rsidRPr="00710A32" w:rsidRDefault="00000000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hyperlink w:anchor="_Toc162989141" w:history="1">
        <w:r w:rsidR="00C531DE" w:rsidRPr="00710A32">
          <w:rPr>
            <w:rStyle w:val="Hyperlink"/>
          </w:rPr>
          <w:t>Table 3: Referenced Document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_Toc162989141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5</w:t>
        </w:r>
        <w:r w:rsidR="00C531DE" w:rsidRPr="00710A32">
          <w:rPr>
            <w:webHidden/>
          </w:rPr>
          <w:fldChar w:fldCharType="end"/>
        </w:r>
      </w:hyperlink>
    </w:p>
    <w:p w14:paraId="1012CF72" w14:textId="6EDC68AE" w:rsidR="002C22CF" w:rsidRPr="00710A32" w:rsidRDefault="00BB0D2B" w:rsidP="004E3FA0">
      <w:r w:rsidRPr="00710A32">
        <w:fldChar w:fldCharType="end"/>
      </w:r>
    </w:p>
    <w:p w14:paraId="3CAD0615" w14:textId="77777777" w:rsidR="00590AC0" w:rsidRPr="00710A32" w:rsidRDefault="00395EAF" w:rsidP="005B42A9">
      <w:pPr>
        <w:pStyle w:val="berschrift1ohneNummer"/>
      </w:pPr>
      <w:bookmarkStart w:id="17" w:name="_Toc433115975"/>
      <w:bookmarkStart w:id="18" w:name="_Toc31961775"/>
      <w:bookmarkStart w:id="19" w:name="_Toc162989125"/>
      <w:bookmarkEnd w:id="12"/>
      <w:bookmarkEnd w:id="13"/>
      <w:r w:rsidRPr="00710A32">
        <w:t xml:space="preserve">List of </w:t>
      </w:r>
      <w:r w:rsidR="0092560D" w:rsidRPr="00710A32">
        <w:t>Figures</w:t>
      </w:r>
      <w:bookmarkEnd w:id="17"/>
      <w:bookmarkEnd w:id="18"/>
      <w:bookmarkEnd w:id="19"/>
    </w:p>
    <w:bookmarkStart w:id="20" w:name="_Toc9346835"/>
    <w:bookmarkStart w:id="21" w:name="_Toc9346860"/>
    <w:p w14:paraId="4E60439C" w14:textId="4D85F3E5" w:rsidR="00C531DE" w:rsidRPr="00710A32" w:rsidRDefault="001F5AD2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r w:rsidRPr="00710A32">
        <w:fldChar w:fldCharType="begin"/>
      </w:r>
      <w:r w:rsidRPr="00710A32">
        <w:instrText xml:space="preserve"> TOC \h \z \c "Figure" </w:instrText>
      </w:r>
      <w:r w:rsidRPr="00710A32">
        <w:fldChar w:fldCharType="separate"/>
      </w:r>
      <w:hyperlink w:anchor="_Toc162989142" w:history="1">
        <w:r w:rsidR="00C531DE" w:rsidRPr="00710A32">
          <w:rPr>
            <w:rStyle w:val="Hyperlink"/>
          </w:rPr>
          <w:t xml:space="preserve">Figure 1: Schematic of TackLine and StartLine </w:t>
        </w:r>
        <w:r w:rsidR="00C531DE" w:rsidRPr="00710A32">
          <w:rPr>
            <w:rStyle w:val="Hyperlink"/>
            <w:lang w:eastAsia="de-DE"/>
          </w:rPr>
          <w:t>[1]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_Toc162989142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6</w:t>
        </w:r>
        <w:r w:rsidR="00C531DE" w:rsidRPr="00710A32">
          <w:rPr>
            <w:webHidden/>
          </w:rPr>
          <w:fldChar w:fldCharType="end"/>
        </w:r>
      </w:hyperlink>
    </w:p>
    <w:p w14:paraId="5E0EA31E" w14:textId="0C61A05B" w:rsidR="00C531DE" w:rsidRPr="00710A32" w:rsidRDefault="00000000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hyperlink w:anchor="_Toc162989143" w:history="1">
        <w:r w:rsidR="00C531DE" w:rsidRPr="00710A32">
          <w:rPr>
            <w:rStyle w:val="Hyperlink"/>
          </w:rPr>
          <w:t xml:space="preserve">Figure 2: ZumoRobot and periphery </w:t>
        </w:r>
        <w:r w:rsidR="00C531DE" w:rsidRPr="00710A32">
          <w:rPr>
            <w:rStyle w:val="Hyperlink"/>
            <w:lang w:eastAsia="de-DE"/>
          </w:rPr>
          <w:t>[1]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_Toc162989143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7</w:t>
        </w:r>
        <w:r w:rsidR="00C531DE" w:rsidRPr="00710A32">
          <w:rPr>
            <w:webHidden/>
          </w:rPr>
          <w:fldChar w:fldCharType="end"/>
        </w:r>
      </w:hyperlink>
    </w:p>
    <w:p w14:paraId="7294A1DE" w14:textId="093A2C10" w:rsidR="00C531DE" w:rsidRPr="00710A32" w:rsidRDefault="00000000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hyperlink w:anchor="_Toc162989144" w:history="1">
        <w:r w:rsidR="00C531DE" w:rsidRPr="00710A32">
          <w:rPr>
            <w:rStyle w:val="Hyperlink"/>
          </w:rPr>
          <w:t>Figure 3: Use Case Diagram System Robot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_Toc162989144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7</w:t>
        </w:r>
        <w:r w:rsidR="00C531DE" w:rsidRPr="00710A32">
          <w:rPr>
            <w:webHidden/>
          </w:rPr>
          <w:fldChar w:fldCharType="end"/>
        </w:r>
      </w:hyperlink>
    </w:p>
    <w:p w14:paraId="4B12B809" w14:textId="3586261F" w:rsidR="00C531DE" w:rsidRPr="00710A32" w:rsidRDefault="00000000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hyperlink w:anchor="_Toc162989145" w:history="1">
        <w:r w:rsidR="00C531DE" w:rsidRPr="00710A32">
          <w:rPr>
            <w:rStyle w:val="Hyperlink"/>
          </w:rPr>
          <w:t>Figure 4: Use Case Diagram System Software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_Toc162989145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8</w:t>
        </w:r>
        <w:r w:rsidR="00C531DE" w:rsidRPr="00710A32">
          <w:rPr>
            <w:webHidden/>
          </w:rPr>
          <w:fldChar w:fldCharType="end"/>
        </w:r>
      </w:hyperlink>
    </w:p>
    <w:p w14:paraId="2821E805" w14:textId="282B0AD0" w:rsidR="001F5AD2" w:rsidRPr="00710A32" w:rsidRDefault="001F5AD2" w:rsidP="004E3FA0">
      <w:r w:rsidRPr="00710A32">
        <w:fldChar w:fldCharType="end"/>
      </w:r>
    </w:p>
    <w:p w14:paraId="64AF9CF8" w14:textId="77777777" w:rsidR="001F5AD2" w:rsidRPr="00710A32" w:rsidRDefault="001F5AD2">
      <w:pPr>
        <w:tabs>
          <w:tab w:val="clear" w:pos="8930"/>
        </w:tabs>
        <w:spacing w:after="160" w:line="259" w:lineRule="auto"/>
        <w:jc w:val="left"/>
      </w:pPr>
      <w:r w:rsidRPr="00710A32">
        <w:br w:type="page"/>
      </w:r>
    </w:p>
    <w:p w14:paraId="0FF9E482" w14:textId="77777777" w:rsidR="005B42A9" w:rsidRPr="00710A32" w:rsidRDefault="005B42A9" w:rsidP="004E3FA0"/>
    <w:p w14:paraId="21C8225C" w14:textId="789746E6" w:rsidR="00E96612" w:rsidRPr="00710A32" w:rsidRDefault="00E96612" w:rsidP="00E96612">
      <w:pPr>
        <w:pStyle w:val="berschrift1"/>
      </w:pPr>
      <w:bookmarkStart w:id="22" w:name="_Toc162989126"/>
      <w:bookmarkEnd w:id="20"/>
      <w:bookmarkEnd w:id="21"/>
      <w:r w:rsidRPr="00710A32">
        <w:t>General</w:t>
      </w:r>
      <w:bookmarkEnd w:id="22"/>
      <w:r w:rsidRPr="00710A32">
        <w:t xml:space="preserve"> </w:t>
      </w:r>
    </w:p>
    <w:p w14:paraId="15DAF685" w14:textId="77777777" w:rsidR="00E96612" w:rsidRPr="00710A32" w:rsidRDefault="00E96612" w:rsidP="00E96612">
      <w:pPr>
        <w:pStyle w:val="berschrift2"/>
      </w:pPr>
      <w:bookmarkStart w:id="23" w:name="_Toc162989127"/>
      <w:r w:rsidRPr="00710A32">
        <w:t>Abbreviations</w:t>
      </w:r>
      <w:bookmarkEnd w:id="23"/>
    </w:p>
    <w:tbl>
      <w:tblPr>
        <w:tblStyle w:val="NTKopffettblauweiss"/>
        <w:tblW w:w="9343" w:type="dxa"/>
        <w:tblLayout w:type="fixed"/>
        <w:tblLook w:val="00A0" w:firstRow="1" w:lastRow="0" w:firstColumn="1" w:lastColumn="0" w:noHBand="0" w:noVBand="0"/>
      </w:tblPr>
      <w:tblGrid>
        <w:gridCol w:w="2480"/>
        <w:gridCol w:w="6863"/>
      </w:tblGrid>
      <w:tr w:rsidR="00801BD1" w:rsidRPr="00710A32" w14:paraId="12B553AA" w14:textId="77777777" w:rsidTr="00E966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0" w:type="dxa"/>
          </w:tcPr>
          <w:p w14:paraId="0C3010A8" w14:textId="481F6F2E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Abbreviation</w:t>
            </w:r>
          </w:p>
        </w:tc>
        <w:tc>
          <w:tcPr>
            <w:tcW w:w="6863" w:type="dxa"/>
          </w:tcPr>
          <w:p w14:paraId="2AFBA352" w14:textId="06A19A35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Description</w:t>
            </w:r>
          </w:p>
        </w:tc>
      </w:tr>
      <w:tr w:rsidR="00801BD1" w:rsidRPr="00710A32" w14:paraId="6E7FA5E3" w14:textId="77777777" w:rsidTr="00E96612">
        <w:tc>
          <w:tcPr>
            <w:tcW w:w="2480" w:type="dxa"/>
          </w:tcPr>
          <w:p w14:paraId="51575030" w14:textId="6D1B4404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OLED</w:t>
            </w:r>
          </w:p>
        </w:tc>
        <w:tc>
          <w:tcPr>
            <w:tcW w:w="6863" w:type="dxa"/>
          </w:tcPr>
          <w:p w14:paraId="1DAC1A74" w14:textId="673C8F83" w:rsidR="00801BD1" w:rsidRPr="00710A32" w:rsidRDefault="00801BD1" w:rsidP="00801BD1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>Organic Light Emitting Diode</w:t>
            </w:r>
          </w:p>
        </w:tc>
      </w:tr>
    </w:tbl>
    <w:p w14:paraId="320BD5D3" w14:textId="04234B54" w:rsidR="00E96612" w:rsidRPr="00710A32" w:rsidRDefault="00E96612" w:rsidP="00E96612">
      <w:pPr>
        <w:pStyle w:val="Beschriftung"/>
      </w:pPr>
      <w:bookmarkStart w:id="24" w:name="_Toc162989139"/>
      <w:r w:rsidRPr="00710A32">
        <w:t xml:space="preserve">Table </w:t>
      </w:r>
      <w:r w:rsidRPr="00710A32">
        <w:fldChar w:fldCharType="begin"/>
      </w:r>
      <w:r w:rsidRPr="00710A32">
        <w:instrText xml:space="preserve"> SEQ Table \* ARABIC </w:instrText>
      </w:r>
      <w:r w:rsidRPr="00710A32">
        <w:fldChar w:fldCharType="separate"/>
      </w:r>
      <w:r w:rsidR="00CC5337" w:rsidRPr="00710A32">
        <w:t>1</w:t>
      </w:r>
      <w:r w:rsidRPr="00710A32">
        <w:fldChar w:fldCharType="end"/>
      </w:r>
      <w:r w:rsidRPr="00710A32">
        <w:t>: Abbreviations</w:t>
      </w:r>
      <w:bookmarkEnd w:id="24"/>
    </w:p>
    <w:p w14:paraId="0B16C9E9" w14:textId="77777777" w:rsidR="00E96612" w:rsidRPr="00710A32" w:rsidRDefault="00E96612" w:rsidP="00E96612"/>
    <w:p w14:paraId="044CA359" w14:textId="2C324230" w:rsidR="00E96612" w:rsidRPr="00710A32" w:rsidRDefault="00E96612" w:rsidP="00E96612">
      <w:pPr>
        <w:pStyle w:val="berschrift2"/>
      </w:pPr>
      <w:bookmarkStart w:id="25" w:name="_Toc162989128"/>
      <w:r w:rsidRPr="00710A32">
        <w:t>Terminology</w:t>
      </w:r>
      <w:bookmarkEnd w:id="25"/>
    </w:p>
    <w:tbl>
      <w:tblPr>
        <w:tblStyle w:val="NTKopffettblauweiss"/>
        <w:tblW w:w="9343" w:type="dxa"/>
        <w:tblLayout w:type="fixed"/>
        <w:tblLook w:val="00A0" w:firstRow="1" w:lastRow="0" w:firstColumn="1" w:lastColumn="0" w:noHBand="0" w:noVBand="0"/>
      </w:tblPr>
      <w:tblGrid>
        <w:gridCol w:w="2480"/>
        <w:gridCol w:w="6863"/>
      </w:tblGrid>
      <w:tr w:rsidR="00801BD1" w:rsidRPr="00710A32" w14:paraId="2FE5B747" w14:textId="77777777" w:rsidTr="00B951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0" w:type="dxa"/>
          </w:tcPr>
          <w:p w14:paraId="7262FDD0" w14:textId="77777777" w:rsidR="00801BD1" w:rsidRPr="00710A32" w:rsidRDefault="00801BD1" w:rsidP="00B9511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Term</w:t>
            </w:r>
          </w:p>
        </w:tc>
        <w:tc>
          <w:tcPr>
            <w:tcW w:w="6863" w:type="dxa"/>
          </w:tcPr>
          <w:p w14:paraId="5AB0136A" w14:textId="77777777" w:rsidR="00801BD1" w:rsidRPr="00710A32" w:rsidRDefault="00801BD1" w:rsidP="00B9511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Description</w:t>
            </w:r>
          </w:p>
        </w:tc>
      </w:tr>
      <w:tr w:rsidR="00801BD1" w:rsidRPr="00710A32" w14:paraId="68ED4A46" w14:textId="77777777" w:rsidTr="00B95111">
        <w:tc>
          <w:tcPr>
            <w:tcW w:w="2480" w:type="dxa"/>
          </w:tcPr>
          <w:p w14:paraId="1AB4FC9B" w14:textId="5788B767" w:rsidR="00801BD1" w:rsidRPr="0055335F" w:rsidRDefault="00801BD1" w:rsidP="00B95111">
            <w:pPr>
              <w:pStyle w:val="NTTabellentext"/>
              <w:rPr>
                <w:i/>
                <w:iCs/>
                <w:lang w:eastAsia="de-DE"/>
              </w:rPr>
            </w:pPr>
            <w:r w:rsidRPr="0055335F">
              <w:rPr>
                <w:i/>
                <w:iCs/>
                <w:lang w:eastAsia="de-DE"/>
              </w:rPr>
              <w:t>Robot</w:t>
            </w:r>
          </w:p>
        </w:tc>
        <w:tc>
          <w:tcPr>
            <w:tcW w:w="6863" w:type="dxa"/>
          </w:tcPr>
          <w:p w14:paraId="2C4B89AC" w14:textId="77777777" w:rsidR="00801BD1" w:rsidRPr="00710A32" w:rsidRDefault="00801BD1" w:rsidP="00B9511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As shown in fig. 2 Robot containing the programmable microcontroller and the peripherals</w:t>
            </w:r>
          </w:p>
        </w:tc>
      </w:tr>
      <w:tr w:rsidR="00801BD1" w:rsidRPr="00710A32" w14:paraId="1AC4F506" w14:textId="77777777" w:rsidTr="00B951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72474182" w14:textId="566ABD1F" w:rsidR="00D63832" w:rsidRPr="0055335F" w:rsidRDefault="00801BD1" w:rsidP="00B95111">
            <w:pPr>
              <w:pStyle w:val="NTTabellentext"/>
              <w:rPr>
                <w:i/>
                <w:iCs/>
                <w:lang w:eastAsia="de-DE"/>
              </w:rPr>
            </w:pPr>
            <w:proofErr w:type="spellStart"/>
            <w:r w:rsidRPr="0055335F">
              <w:rPr>
                <w:i/>
                <w:iCs/>
                <w:lang w:eastAsia="de-DE"/>
              </w:rPr>
              <w:t>ButtonA</w:t>
            </w:r>
            <w:proofErr w:type="spellEnd"/>
          </w:p>
        </w:tc>
        <w:tc>
          <w:tcPr>
            <w:tcW w:w="6863" w:type="dxa"/>
          </w:tcPr>
          <w:p w14:paraId="32A90F83" w14:textId="77777777" w:rsidR="00801BD1" w:rsidRPr="00710A32" w:rsidRDefault="00801BD1" w:rsidP="00B95111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>Pushbutton on the Robot as shown in fig. 2</w:t>
            </w:r>
          </w:p>
        </w:tc>
      </w:tr>
      <w:tr w:rsidR="00D63832" w:rsidRPr="00710A32" w14:paraId="63BC39F9" w14:textId="77777777" w:rsidTr="00B95111">
        <w:tc>
          <w:tcPr>
            <w:tcW w:w="2480" w:type="dxa"/>
          </w:tcPr>
          <w:p w14:paraId="1AC73CBA" w14:textId="267AC12D" w:rsidR="00D63832" w:rsidRPr="0055335F" w:rsidRDefault="00D63832" w:rsidP="00B95111">
            <w:pPr>
              <w:pStyle w:val="NTTabellentext"/>
              <w:rPr>
                <w:i/>
                <w:iCs/>
                <w:lang w:eastAsia="de-DE"/>
              </w:rPr>
            </w:pPr>
            <w:proofErr w:type="spellStart"/>
            <w:r w:rsidRPr="0055335F">
              <w:rPr>
                <w:i/>
                <w:iCs/>
                <w:lang w:eastAsia="de-DE"/>
              </w:rPr>
              <w:t>ButtonB</w:t>
            </w:r>
            <w:proofErr w:type="spellEnd"/>
          </w:p>
        </w:tc>
        <w:tc>
          <w:tcPr>
            <w:tcW w:w="6863" w:type="dxa"/>
          </w:tcPr>
          <w:p w14:paraId="687175AC" w14:textId="77777777" w:rsidR="00D63832" w:rsidRPr="00710A32" w:rsidRDefault="00D63832" w:rsidP="00B95111">
            <w:pPr>
              <w:pStyle w:val="NTTabellentext"/>
              <w:keepNext/>
              <w:rPr>
                <w:lang w:eastAsia="de-DE"/>
              </w:rPr>
            </w:pPr>
          </w:p>
        </w:tc>
      </w:tr>
      <w:tr w:rsidR="0055335F" w:rsidRPr="00710A32" w14:paraId="5D9FC215" w14:textId="77777777" w:rsidTr="00B951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09962546" w14:textId="2A5F50FC" w:rsidR="0055335F" w:rsidRPr="0055335F" w:rsidRDefault="0055335F" w:rsidP="00B95111">
            <w:pPr>
              <w:pStyle w:val="NTTabellentext"/>
              <w:rPr>
                <w:i/>
                <w:iCs/>
                <w:lang w:eastAsia="de-DE"/>
              </w:rPr>
            </w:pPr>
            <w:proofErr w:type="spellStart"/>
            <w:r w:rsidRPr="0055335F">
              <w:rPr>
                <w:i/>
                <w:iCs/>
                <w:lang w:eastAsia="de-DE"/>
              </w:rPr>
              <w:t>ButtonC</w:t>
            </w:r>
            <w:proofErr w:type="spellEnd"/>
          </w:p>
        </w:tc>
        <w:tc>
          <w:tcPr>
            <w:tcW w:w="6863" w:type="dxa"/>
          </w:tcPr>
          <w:p w14:paraId="60209923" w14:textId="77777777" w:rsidR="0055335F" w:rsidRPr="00710A32" w:rsidRDefault="0055335F" w:rsidP="00B95111">
            <w:pPr>
              <w:pStyle w:val="NTTabellentext"/>
              <w:keepNext/>
              <w:rPr>
                <w:lang w:eastAsia="de-DE"/>
              </w:rPr>
            </w:pPr>
          </w:p>
        </w:tc>
      </w:tr>
      <w:tr w:rsidR="00B15133" w:rsidRPr="00710A32" w14:paraId="79CFD6F3" w14:textId="77777777" w:rsidTr="00B95111">
        <w:tc>
          <w:tcPr>
            <w:tcW w:w="2480" w:type="dxa"/>
          </w:tcPr>
          <w:p w14:paraId="135ED59C" w14:textId="594F3F33" w:rsidR="00B15133" w:rsidRPr="0055335F" w:rsidRDefault="00B15133" w:rsidP="00B95111">
            <w:pPr>
              <w:pStyle w:val="NTTabellentext"/>
              <w:rPr>
                <w:i/>
                <w:iCs/>
                <w:lang w:eastAsia="de-DE"/>
              </w:rPr>
            </w:pPr>
            <w:proofErr w:type="spellStart"/>
            <w:r>
              <w:rPr>
                <w:i/>
                <w:iCs/>
                <w:lang w:eastAsia="de-DE"/>
              </w:rPr>
              <w:t>PowerSwitch</w:t>
            </w:r>
            <w:proofErr w:type="spellEnd"/>
          </w:p>
        </w:tc>
        <w:tc>
          <w:tcPr>
            <w:tcW w:w="6863" w:type="dxa"/>
          </w:tcPr>
          <w:p w14:paraId="38358F86" w14:textId="77777777" w:rsidR="00B15133" w:rsidRPr="00710A32" w:rsidRDefault="00B15133" w:rsidP="00B95111">
            <w:pPr>
              <w:pStyle w:val="NTTabellentext"/>
              <w:keepNext/>
              <w:rPr>
                <w:lang w:eastAsia="de-DE"/>
              </w:rPr>
            </w:pPr>
          </w:p>
        </w:tc>
      </w:tr>
      <w:tr w:rsidR="00801BD1" w:rsidRPr="00710A32" w14:paraId="05316599" w14:textId="77777777" w:rsidTr="00B951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10F8B841" w14:textId="77777777" w:rsidR="00801BD1" w:rsidRPr="0055335F" w:rsidRDefault="00801BD1" w:rsidP="00B95111">
            <w:pPr>
              <w:pStyle w:val="NTTabellentext"/>
              <w:rPr>
                <w:i/>
                <w:iCs/>
                <w:lang w:eastAsia="de-DE"/>
              </w:rPr>
            </w:pPr>
            <w:r w:rsidRPr="0055335F">
              <w:rPr>
                <w:i/>
                <w:iCs/>
                <w:lang w:eastAsia="de-DE"/>
              </w:rPr>
              <w:t>Buzzer</w:t>
            </w:r>
          </w:p>
        </w:tc>
        <w:tc>
          <w:tcPr>
            <w:tcW w:w="6863" w:type="dxa"/>
          </w:tcPr>
          <w:p w14:paraId="30C15D9F" w14:textId="77777777" w:rsidR="00801BD1" w:rsidRPr="00710A32" w:rsidRDefault="00801BD1" w:rsidP="00B95111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>Buzzer on the Robot as shown in fig. 2, audio emitting device at constant volume but variable frequency</w:t>
            </w:r>
          </w:p>
        </w:tc>
      </w:tr>
      <w:tr w:rsidR="00541CA0" w:rsidRPr="00710A32" w14:paraId="4EE5EBA8" w14:textId="77777777" w:rsidTr="00B95111">
        <w:tc>
          <w:tcPr>
            <w:tcW w:w="2480" w:type="dxa"/>
          </w:tcPr>
          <w:p w14:paraId="7682B248" w14:textId="66E16A83" w:rsidR="00541CA0" w:rsidRPr="0055335F" w:rsidRDefault="00541CA0" w:rsidP="00B95111">
            <w:pPr>
              <w:pStyle w:val="NTTabellentext"/>
              <w:rPr>
                <w:i/>
                <w:iCs/>
                <w:lang w:eastAsia="de-DE"/>
              </w:rPr>
            </w:pPr>
            <w:r>
              <w:rPr>
                <w:i/>
                <w:iCs/>
                <w:lang w:eastAsia="de-DE"/>
              </w:rPr>
              <w:t>OLED</w:t>
            </w:r>
          </w:p>
        </w:tc>
        <w:tc>
          <w:tcPr>
            <w:tcW w:w="6863" w:type="dxa"/>
          </w:tcPr>
          <w:p w14:paraId="0EFE5A96" w14:textId="77777777" w:rsidR="00541CA0" w:rsidRPr="00710A32" w:rsidRDefault="00541CA0" w:rsidP="00B95111">
            <w:pPr>
              <w:pStyle w:val="NTTabellentext"/>
              <w:keepNext/>
              <w:rPr>
                <w:lang w:eastAsia="de-DE"/>
              </w:rPr>
            </w:pPr>
          </w:p>
        </w:tc>
      </w:tr>
      <w:tr w:rsidR="00801BD1" w:rsidRPr="00710A32" w14:paraId="210FBE95" w14:textId="77777777" w:rsidTr="00B951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531340F9" w14:textId="77777777" w:rsidR="00801BD1" w:rsidRPr="0055335F" w:rsidRDefault="00801BD1" w:rsidP="00B95111">
            <w:pPr>
              <w:pStyle w:val="NTTabellentext"/>
              <w:rPr>
                <w:i/>
                <w:iCs/>
                <w:lang w:eastAsia="de-DE"/>
              </w:rPr>
            </w:pPr>
            <w:proofErr w:type="spellStart"/>
            <w:r w:rsidRPr="0055335F">
              <w:rPr>
                <w:i/>
                <w:iCs/>
                <w:lang w:eastAsia="de-DE"/>
              </w:rPr>
              <w:t>LineSensorArray</w:t>
            </w:r>
            <w:proofErr w:type="spellEnd"/>
          </w:p>
        </w:tc>
        <w:tc>
          <w:tcPr>
            <w:tcW w:w="6863" w:type="dxa"/>
          </w:tcPr>
          <w:p w14:paraId="24B0789C" w14:textId="77777777" w:rsidR="00801BD1" w:rsidRPr="00710A32" w:rsidRDefault="00801BD1" w:rsidP="00B95111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 xml:space="preserve">As shown in fig. 2, five line-sensors, used for distinguishing between dark and light surfaces, by measuring the reflection of the light emitted by the corresponding LED. </w:t>
            </w:r>
          </w:p>
        </w:tc>
      </w:tr>
      <w:tr w:rsidR="00801BD1" w:rsidRPr="00710A32" w14:paraId="10A05A4D" w14:textId="77777777" w:rsidTr="00B95111">
        <w:tc>
          <w:tcPr>
            <w:tcW w:w="2480" w:type="dxa"/>
          </w:tcPr>
          <w:p w14:paraId="740F1FA9" w14:textId="5A294A1E" w:rsidR="00801BD1" w:rsidRPr="0055335F" w:rsidRDefault="00801BD1" w:rsidP="00B95111">
            <w:pPr>
              <w:pStyle w:val="NTTabellentext"/>
              <w:rPr>
                <w:i/>
                <w:iCs/>
                <w:lang w:eastAsia="de-DE"/>
              </w:rPr>
            </w:pPr>
            <w:proofErr w:type="spellStart"/>
            <w:r w:rsidRPr="0055335F">
              <w:rPr>
                <w:i/>
                <w:iCs/>
                <w:lang w:eastAsia="de-DE"/>
              </w:rPr>
              <w:t>Track</w:t>
            </w:r>
            <w:r w:rsidR="0055335F">
              <w:rPr>
                <w:i/>
                <w:iCs/>
                <w:lang w:eastAsia="de-DE"/>
              </w:rPr>
              <w:t>l</w:t>
            </w:r>
            <w:r w:rsidRPr="0055335F">
              <w:rPr>
                <w:i/>
                <w:iCs/>
                <w:lang w:eastAsia="de-DE"/>
              </w:rPr>
              <w:t>ine</w:t>
            </w:r>
            <w:proofErr w:type="spellEnd"/>
          </w:p>
        </w:tc>
        <w:tc>
          <w:tcPr>
            <w:tcW w:w="6863" w:type="dxa"/>
          </w:tcPr>
          <w:p w14:paraId="033E85D1" w14:textId="77777777" w:rsidR="00801BD1" w:rsidRPr="00710A32" w:rsidRDefault="00801BD1" w:rsidP="00B95111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 xml:space="preserve">As shown in fig. 1, a 1.5cm wide black line on a white background which functions as the track  </w:t>
            </w:r>
          </w:p>
        </w:tc>
      </w:tr>
      <w:tr w:rsidR="00801BD1" w:rsidRPr="00710A32" w14:paraId="26A72674" w14:textId="77777777" w:rsidTr="00B951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72B4F85D" w14:textId="41318387" w:rsidR="00801BD1" w:rsidRPr="0055335F" w:rsidRDefault="00801BD1" w:rsidP="00B95111">
            <w:pPr>
              <w:pStyle w:val="NTTabellentext"/>
              <w:rPr>
                <w:i/>
                <w:iCs/>
                <w:lang w:eastAsia="de-DE"/>
              </w:rPr>
            </w:pPr>
            <w:proofErr w:type="spellStart"/>
            <w:r w:rsidRPr="0055335F">
              <w:rPr>
                <w:i/>
                <w:iCs/>
                <w:lang w:eastAsia="de-DE"/>
              </w:rPr>
              <w:t>Start</w:t>
            </w:r>
            <w:r w:rsidR="0055335F">
              <w:rPr>
                <w:i/>
                <w:iCs/>
                <w:lang w:eastAsia="de-DE"/>
              </w:rPr>
              <w:t>l</w:t>
            </w:r>
            <w:r w:rsidRPr="0055335F">
              <w:rPr>
                <w:i/>
                <w:iCs/>
                <w:lang w:eastAsia="de-DE"/>
              </w:rPr>
              <w:t>ine</w:t>
            </w:r>
            <w:proofErr w:type="spellEnd"/>
          </w:p>
        </w:tc>
        <w:tc>
          <w:tcPr>
            <w:tcW w:w="6863" w:type="dxa"/>
          </w:tcPr>
          <w:p w14:paraId="23A90810" w14:textId="00456E51" w:rsidR="00801BD1" w:rsidRPr="00710A32" w:rsidRDefault="00801BD1" w:rsidP="00B95111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 xml:space="preserve">As shown in fig. 1, two 5cm long 1.5cm wide black lines on a white background, orthogonal to the track line with </w:t>
            </w:r>
            <w:proofErr w:type="gramStart"/>
            <w:r w:rsidRPr="00710A32">
              <w:rPr>
                <w:lang w:eastAsia="de-DE"/>
              </w:rPr>
              <w:t>a distance of 3</w:t>
            </w:r>
            <w:proofErr w:type="gramEnd"/>
            <w:r w:rsidRPr="00710A32">
              <w:rPr>
                <w:lang w:eastAsia="de-DE"/>
              </w:rPr>
              <w:t xml:space="preserve">.5cm to the </w:t>
            </w:r>
            <w:proofErr w:type="spellStart"/>
            <w:r w:rsidRPr="0055335F">
              <w:rPr>
                <w:i/>
                <w:iCs/>
                <w:lang w:eastAsia="de-DE"/>
              </w:rPr>
              <w:t>Track</w:t>
            </w:r>
            <w:r w:rsidR="0055335F" w:rsidRPr="0055335F">
              <w:rPr>
                <w:i/>
                <w:iCs/>
                <w:lang w:eastAsia="de-DE"/>
              </w:rPr>
              <w:t>l</w:t>
            </w:r>
            <w:r w:rsidRPr="0055335F">
              <w:rPr>
                <w:i/>
                <w:iCs/>
                <w:lang w:eastAsia="de-DE"/>
              </w:rPr>
              <w:t>ine</w:t>
            </w:r>
            <w:proofErr w:type="spellEnd"/>
          </w:p>
        </w:tc>
      </w:tr>
      <w:tr w:rsidR="00801BD1" w:rsidRPr="00710A32" w14:paraId="7C4B76B0" w14:textId="77777777" w:rsidTr="00B95111">
        <w:tc>
          <w:tcPr>
            <w:tcW w:w="2480" w:type="dxa"/>
          </w:tcPr>
          <w:p w14:paraId="757B0568" w14:textId="51C7F939" w:rsidR="00801BD1" w:rsidRPr="0055335F" w:rsidRDefault="00801BD1" w:rsidP="00B95111">
            <w:pPr>
              <w:pStyle w:val="NTTabellentext"/>
              <w:rPr>
                <w:i/>
                <w:iCs/>
                <w:lang w:eastAsia="de-DE"/>
              </w:rPr>
            </w:pPr>
            <w:r w:rsidRPr="0055335F">
              <w:rPr>
                <w:i/>
                <w:iCs/>
                <w:lang w:eastAsia="de-DE"/>
              </w:rPr>
              <w:t>Alarm</w:t>
            </w:r>
          </w:p>
        </w:tc>
        <w:tc>
          <w:tcPr>
            <w:tcW w:w="6863" w:type="dxa"/>
          </w:tcPr>
          <w:p w14:paraId="0B8B5BBF" w14:textId="0485DD95" w:rsidR="00801BD1" w:rsidRPr="00710A32" w:rsidRDefault="00D3177C" w:rsidP="00B95111">
            <w:pPr>
              <w:pStyle w:val="NTTabellentext"/>
              <w:keepNext/>
              <w:rPr>
                <w:lang w:eastAsia="de-DE"/>
              </w:rPr>
            </w:pPr>
            <w:r>
              <w:t>333ms beep, 333ms pause,333ms beep</w:t>
            </w:r>
            <w:r w:rsidR="00801BD1" w:rsidRPr="00710A32">
              <w:rPr>
                <w:lang w:eastAsia="de-DE"/>
              </w:rPr>
              <w:t xml:space="preserve"> at a frequency of about 880Hz</w:t>
            </w:r>
          </w:p>
        </w:tc>
      </w:tr>
      <w:tr w:rsidR="00801BD1" w:rsidRPr="00710A32" w14:paraId="4220E55C" w14:textId="77777777" w:rsidTr="00B951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76154900" w14:textId="1D2C911E" w:rsidR="00801BD1" w:rsidRPr="0055335F" w:rsidRDefault="0055335F" w:rsidP="00B95111">
            <w:pPr>
              <w:pStyle w:val="NTTabellentext"/>
              <w:rPr>
                <w:i/>
                <w:iCs/>
                <w:lang w:eastAsia="de-DE"/>
              </w:rPr>
            </w:pPr>
            <w:r w:rsidRPr="0055335F">
              <w:rPr>
                <w:i/>
                <w:iCs/>
                <w:lang w:eastAsia="de-DE"/>
              </w:rPr>
              <w:t>Beep</w:t>
            </w:r>
          </w:p>
        </w:tc>
        <w:tc>
          <w:tcPr>
            <w:tcW w:w="6863" w:type="dxa"/>
          </w:tcPr>
          <w:p w14:paraId="299E8A00" w14:textId="66DA85F7" w:rsidR="00801BD1" w:rsidRPr="00710A32" w:rsidRDefault="008F664C" w:rsidP="00B95111">
            <w:pPr>
              <w:pStyle w:val="NTTabellentext"/>
              <w:keepNext/>
              <w:rPr>
                <w:lang w:eastAsia="de-DE"/>
              </w:rPr>
            </w:pPr>
            <w:r>
              <w:rPr>
                <w:lang w:eastAsia="de-DE"/>
              </w:rPr>
              <w:t>1s</w:t>
            </w:r>
            <w:r w:rsidR="00801BD1" w:rsidRPr="00710A32">
              <w:rPr>
                <w:lang w:eastAsia="de-DE"/>
              </w:rPr>
              <w:t xml:space="preserve"> beep at a frequency of about 440Hz</w:t>
            </w:r>
          </w:p>
        </w:tc>
      </w:tr>
    </w:tbl>
    <w:p w14:paraId="0BBD3451" w14:textId="634D219B" w:rsidR="00E96612" w:rsidRPr="00710A32" w:rsidRDefault="00E96612" w:rsidP="00801BD1">
      <w:pPr>
        <w:pStyle w:val="Beschriftung"/>
      </w:pPr>
      <w:bookmarkStart w:id="26" w:name="_Toc162989140"/>
      <w:r w:rsidRPr="00710A32">
        <w:t xml:space="preserve">Table </w:t>
      </w:r>
      <w:r w:rsidRPr="00710A32">
        <w:fldChar w:fldCharType="begin"/>
      </w:r>
      <w:r w:rsidRPr="00710A32">
        <w:instrText xml:space="preserve"> SEQ Table \* ARABIC </w:instrText>
      </w:r>
      <w:r w:rsidRPr="00710A32">
        <w:fldChar w:fldCharType="separate"/>
      </w:r>
      <w:r w:rsidR="00CC5337" w:rsidRPr="00710A32">
        <w:t>2</w:t>
      </w:r>
      <w:r w:rsidRPr="00710A32">
        <w:fldChar w:fldCharType="end"/>
      </w:r>
      <w:r w:rsidRPr="00710A32">
        <w:t>: Terminology</w:t>
      </w:r>
      <w:bookmarkEnd w:id="26"/>
    </w:p>
    <w:p w14:paraId="748CC83C" w14:textId="77777777" w:rsidR="00E96612" w:rsidRPr="00710A32" w:rsidRDefault="00E96612" w:rsidP="00E96612">
      <w:pPr>
        <w:pStyle w:val="berschrift2"/>
      </w:pPr>
      <w:bookmarkStart w:id="27" w:name="_Toc162989129"/>
      <w:r w:rsidRPr="00710A32">
        <w:lastRenderedPageBreak/>
        <w:t>Referenced Documents</w:t>
      </w:r>
      <w:bookmarkEnd w:id="27"/>
      <w:r w:rsidRPr="00710A32">
        <w:t xml:space="preserve"> </w:t>
      </w:r>
    </w:p>
    <w:tbl>
      <w:tblPr>
        <w:tblStyle w:val="NTKopffettblauweiss"/>
        <w:tblW w:w="9356" w:type="dxa"/>
        <w:tblLayout w:type="fixed"/>
        <w:tblLook w:val="00A0" w:firstRow="1" w:lastRow="0" w:firstColumn="1" w:lastColumn="0" w:noHBand="0" w:noVBand="0"/>
      </w:tblPr>
      <w:tblGrid>
        <w:gridCol w:w="1271"/>
        <w:gridCol w:w="2356"/>
        <w:gridCol w:w="5729"/>
      </w:tblGrid>
      <w:tr w:rsidR="00801BD1" w:rsidRPr="00710A32" w14:paraId="7AA195F7" w14:textId="77777777" w:rsidTr="00E966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1" w:type="dxa"/>
          </w:tcPr>
          <w:p w14:paraId="57EAAA92" w14:textId="0F9233BA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Reference</w:t>
            </w:r>
          </w:p>
        </w:tc>
        <w:tc>
          <w:tcPr>
            <w:tcW w:w="2356" w:type="dxa"/>
          </w:tcPr>
          <w:p w14:paraId="609E77C8" w14:textId="3623039E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Document-Identification</w:t>
            </w:r>
          </w:p>
        </w:tc>
        <w:tc>
          <w:tcPr>
            <w:tcW w:w="5729" w:type="dxa"/>
          </w:tcPr>
          <w:p w14:paraId="3A661E34" w14:textId="7941F10A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Description</w:t>
            </w:r>
          </w:p>
        </w:tc>
      </w:tr>
      <w:tr w:rsidR="00801BD1" w:rsidRPr="00710A32" w14:paraId="5C25FFB7" w14:textId="77777777" w:rsidTr="00E96612">
        <w:tc>
          <w:tcPr>
            <w:tcW w:w="1271" w:type="dxa"/>
          </w:tcPr>
          <w:p w14:paraId="24032635" w14:textId="46BF595B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[1]</w:t>
            </w:r>
          </w:p>
        </w:tc>
        <w:tc>
          <w:tcPr>
            <w:tcW w:w="2356" w:type="dxa"/>
          </w:tcPr>
          <w:p w14:paraId="27DD944D" w14:textId="182E4CFE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11001_0099_0088_RD-Product-Specification.pdf</w:t>
            </w:r>
          </w:p>
        </w:tc>
        <w:tc>
          <w:tcPr>
            <w:tcW w:w="5729" w:type="dxa"/>
          </w:tcPr>
          <w:p w14:paraId="7A8F07AA" w14:textId="6366E167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General specifications and description of application and the system-environment</w:t>
            </w:r>
          </w:p>
        </w:tc>
      </w:tr>
      <w:tr w:rsidR="00496665" w:rsidRPr="00710A32" w14:paraId="2A9E849E" w14:textId="77777777" w:rsidTr="00E966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271" w:type="dxa"/>
          </w:tcPr>
          <w:p w14:paraId="2F60D81F" w14:textId="77777777" w:rsidR="00496665" w:rsidRPr="00496665" w:rsidRDefault="00496665" w:rsidP="00801BD1">
            <w:pPr>
              <w:pStyle w:val="NTTabellentext"/>
              <w:rPr>
                <w:color w:val="FF0000"/>
                <w:lang w:eastAsia="de-DE"/>
              </w:rPr>
            </w:pPr>
          </w:p>
        </w:tc>
        <w:tc>
          <w:tcPr>
            <w:tcW w:w="2356" w:type="dxa"/>
          </w:tcPr>
          <w:p w14:paraId="314FF6E1" w14:textId="04C67675" w:rsidR="00496665" w:rsidRPr="00496665" w:rsidRDefault="00496665" w:rsidP="00801BD1">
            <w:pPr>
              <w:pStyle w:val="NTTabellentext"/>
              <w:rPr>
                <w:color w:val="FF0000"/>
                <w:lang w:eastAsia="de-DE"/>
              </w:rPr>
            </w:pPr>
            <w:r>
              <w:rPr>
                <w:color w:val="FF0000"/>
                <w:lang w:eastAsia="de-DE"/>
              </w:rPr>
              <w:t xml:space="preserve">Robot </w:t>
            </w:r>
            <w:proofErr w:type="spellStart"/>
            <w:r>
              <w:rPr>
                <w:color w:val="FF0000"/>
                <w:lang w:eastAsia="de-DE"/>
              </w:rPr>
              <w:t>doku</w:t>
            </w:r>
            <w:proofErr w:type="spellEnd"/>
          </w:p>
        </w:tc>
        <w:tc>
          <w:tcPr>
            <w:tcW w:w="5729" w:type="dxa"/>
          </w:tcPr>
          <w:p w14:paraId="63BED281" w14:textId="77777777" w:rsidR="00496665" w:rsidRPr="00710A32" w:rsidRDefault="00496665" w:rsidP="00801BD1">
            <w:pPr>
              <w:pStyle w:val="NTTabellentext"/>
              <w:rPr>
                <w:lang w:eastAsia="de-DE"/>
              </w:rPr>
            </w:pPr>
          </w:p>
        </w:tc>
      </w:tr>
    </w:tbl>
    <w:p w14:paraId="6DEEC72E" w14:textId="259EBAA5" w:rsidR="00E96612" w:rsidRPr="00710A32" w:rsidRDefault="00E96612" w:rsidP="00801BD1">
      <w:pPr>
        <w:pStyle w:val="Beschriftung"/>
      </w:pPr>
      <w:bookmarkStart w:id="28" w:name="_Toc162989141"/>
      <w:r w:rsidRPr="00710A32">
        <w:t xml:space="preserve">Table </w:t>
      </w:r>
      <w:r w:rsidRPr="00710A32">
        <w:fldChar w:fldCharType="begin"/>
      </w:r>
      <w:r w:rsidRPr="00710A32">
        <w:instrText xml:space="preserve"> SEQ Table \* ARABIC </w:instrText>
      </w:r>
      <w:r w:rsidRPr="00710A32">
        <w:fldChar w:fldCharType="separate"/>
      </w:r>
      <w:r w:rsidR="00CC5337" w:rsidRPr="00710A32">
        <w:t>3</w:t>
      </w:r>
      <w:r w:rsidRPr="00710A32">
        <w:fldChar w:fldCharType="end"/>
      </w:r>
      <w:r w:rsidRPr="00710A32">
        <w:t>: Referenced Document</w:t>
      </w:r>
      <w:bookmarkEnd w:id="28"/>
    </w:p>
    <w:p w14:paraId="7C5C33CE" w14:textId="77777777" w:rsidR="00E96612" w:rsidRPr="00710A32" w:rsidRDefault="00E96612" w:rsidP="00E96612">
      <w:pPr>
        <w:pStyle w:val="berschrift1"/>
      </w:pPr>
      <w:bookmarkStart w:id="29" w:name="_Toc162989130"/>
      <w:r w:rsidRPr="00710A32">
        <w:t>Introduction</w:t>
      </w:r>
      <w:bookmarkEnd w:id="29"/>
      <w:r w:rsidRPr="00710A32">
        <w:t xml:space="preserve"> </w:t>
      </w:r>
    </w:p>
    <w:p w14:paraId="783C6F07" w14:textId="0972B5F5" w:rsidR="00E96612" w:rsidRPr="00710A32" w:rsidRDefault="00E96612" w:rsidP="00E96612">
      <w:pPr>
        <w:pStyle w:val="berschrift2"/>
      </w:pPr>
      <w:bookmarkStart w:id="30" w:name="_Toc162989131"/>
      <w:r w:rsidRPr="00710A32">
        <w:t>System Overview</w:t>
      </w:r>
      <w:bookmarkEnd w:id="30"/>
      <w:r w:rsidRPr="00710A32">
        <w:t xml:space="preserve"> </w:t>
      </w:r>
    </w:p>
    <w:p w14:paraId="784182A8" w14:textId="77777777" w:rsidR="001F5AD2" w:rsidRPr="00710A32" w:rsidRDefault="001F5AD2" w:rsidP="001F5AD2">
      <w:pPr>
        <w:pStyle w:val="NTTabellentext"/>
        <w:rPr>
          <w:lang w:eastAsia="de-DE"/>
        </w:rPr>
      </w:pPr>
      <w:r w:rsidRPr="00710A32">
        <w:rPr>
          <w:lang w:eastAsia="de-DE"/>
        </w:rPr>
        <w:t>The Line-Follower Software for the Pololu Zumo32U4 has been developed to support line-follower competitions by enabling robots to autonomously navigate a predefined track. This detailed system overview provides a comprehensive insight into the functionalities, requirements, and applications of the software.</w:t>
      </w:r>
    </w:p>
    <w:p w14:paraId="043E51A8" w14:textId="77777777" w:rsidR="001F5AD2" w:rsidRPr="00710A32" w:rsidRDefault="001F5AD2" w:rsidP="001F5AD2">
      <w:pPr>
        <w:pStyle w:val="NTTabellentext"/>
        <w:rPr>
          <w:lang w:eastAsia="de-DE"/>
        </w:rPr>
      </w:pPr>
      <w:r w:rsidRPr="00710A32">
        <w:rPr>
          <w:lang w:eastAsia="de-DE"/>
        </w:rPr>
        <w:t xml:space="preserve">Figure 1 illustrates a schematic representation of the start line and the end line, both of which appear identical. Between them, the </w:t>
      </w:r>
      <w:proofErr w:type="spellStart"/>
      <w:r w:rsidRPr="00710A32">
        <w:rPr>
          <w:lang w:eastAsia="de-DE"/>
        </w:rPr>
        <w:t>TrackLine</w:t>
      </w:r>
      <w:proofErr w:type="spellEnd"/>
      <w:r w:rsidRPr="00710A32">
        <w:rPr>
          <w:lang w:eastAsia="de-DE"/>
        </w:rPr>
        <w:t xml:space="preserve"> can traverse various routes.</w:t>
      </w:r>
    </w:p>
    <w:p w14:paraId="096163E2" w14:textId="77777777" w:rsidR="001F5AD2" w:rsidRPr="00710A32" w:rsidRDefault="001F5AD2" w:rsidP="001F5AD2"/>
    <w:p w14:paraId="10BB3E71" w14:textId="77777777" w:rsidR="00AF4A5C" w:rsidRPr="00710A32" w:rsidRDefault="00AF4A5C" w:rsidP="00AF4A5C"/>
    <w:p w14:paraId="0DDD8FEE" w14:textId="77777777" w:rsidR="009717DF" w:rsidRPr="00710A32" w:rsidRDefault="009717DF" w:rsidP="009717DF">
      <w:pPr>
        <w:keepNext/>
        <w:jc w:val="center"/>
      </w:pPr>
      <w:r w:rsidRPr="00710A32">
        <w:rPr>
          <w:noProof/>
        </w:rPr>
        <w:drawing>
          <wp:inline distT="0" distB="0" distL="0" distR="0" wp14:anchorId="5447E140" wp14:editId="669CD898">
            <wp:extent cx="3847605" cy="3002873"/>
            <wp:effectExtent l="0" t="0" r="635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7280" cy="304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298F" w14:textId="078C80DE" w:rsidR="009717DF" w:rsidRPr="00710A32" w:rsidRDefault="001F5AD2" w:rsidP="001F5AD2">
      <w:pPr>
        <w:pStyle w:val="Beschriftung"/>
        <w:rPr>
          <w:lang w:eastAsia="de-DE"/>
        </w:rPr>
      </w:pPr>
      <w:bookmarkStart w:id="31" w:name="_Toc162989142"/>
      <w:r w:rsidRPr="00710A32">
        <w:t xml:space="preserve">Figure </w:t>
      </w:r>
      <w:r w:rsidRPr="00710A32">
        <w:fldChar w:fldCharType="begin"/>
      </w:r>
      <w:r w:rsidRPr="00710A32">
        <w:instrText xml:space="preserve"> SEQ Figure \* ARABIC </w:instrText>
      </w:r>
      <w:r w:rsidRPr="00710A32">
        <w:fldChar w:fldCharType="separate"/>
      </w:r>
      <w:r w:rsidR="00CC5337" w:rsidRPr="00710A32">
        <w:t>1</w:t>
      </w:r>
      <w:r w:rsidRPr="00710A32">
        <w:fldChar w:fldCharType="end"/>
      </w:r>
      <w:r w:rsidRPr="00710A32">
        <w:t xml:space="preserve">: Schematic of </w:t>
      </w:r>
      <w:proofErr w:type="spellStart"/>
      <w:r w:rsidRPr="00710A32">
        <w:t>TackLine</w:t>
      </w:r>
      <w:proofErr w:type="spellEnd"/>
      <w:r w:rsidRPr="00710A32">
        <w:t xml:space="preserve"> and </w:t>
      </w:r>
      <w:proofErr w:type="spellStart"/>
      <w:r w:rsidRPr="00710A32">
        <w:t>StartLine</w:t>
      </w:r>
      <w:proofErr w:type="spellEnd"/>
      <w:r w:rsidRPr="00710A32">
        <w:t xml:space="preserve"> </w:t>
      </w:r>
      <w:r w:rsidRPr="00710A32">
        <w:rPr>
          <w:lang w:eastAsia="de-DE"/>
        </w:rPr>
        <w:t>[1]</w:t>
      </w:r>
      <w:bookmarkEnd w:id="31"/>
    </w:p>
    <w:p w14:paraId="640EDBEF" w14:textId="77777777" w:rsidR="001F5AD2" w:rsidRPr="00710A32" w:rsidRDefault="001F5AD2" w:rsidP="001F5AD2">
      <w:pPr>
        <w:rPr>
          <w:lang w:eastAsia="de-DE"/>
        </w:rPr>
      </w:pPr>
    </w:p>
    <w:p w14:paraId="249C3B93" w14:textId="77777777" w:rsidR="001F5AD2" w:rsidRPr="00710A32" w:rsidRDefault="001F5AD2" w:rsidP="001F5AD2">
      <w:pPr>
        <w:rPr>
          <w:lang w:eastAsia="de-DE"/>
        </w:rPr>
      </w:pPr>
    </w:p>
    <w:p w14:paraId="25C4CD95" w14:textId="77777777" w:rsidR="001F5AD2" w:rsidRPr="00710A32" w:rsidRDefault="001F5AD2" w:rsidP="001F5AD2">
      <w:pPr>
        <w:pStyle w:val="NTTabellentext"/>
        <w:rPr>
          <w:lang w:eastAsia="de-DE"/>
        </w:rPr>
      </w:pPr>
      <w:r w:rsidRPr="00710A32">
        <w:rPr>
          <w:lang w:eastAsia="de-DE"/>
        </w:rPr>
        <w:lastRenderedPageBreak/>
        <w:t>Figure 2 depicts the Pololu Zumo robot in a top-down view. It features a chain drive, an IR sensor system within the sensor array, a dual-motor drive system with encoders, an OLED display, a buzzer, an Arduino ATmega32U4 microcontroller, a USB programming interface, Pushbutton A, and a three-axis accelerometer.</w:t>
      </w:r>
    </w:p>
    <w:p w14:paraId="20B0102E" w14:textId="77777777" w:rsidR="001F5AD2" w:rsidRPr="00710A32" w:rsidRDefault="001F5AD2" w:rsidP="001F5AD2">
      <w:pPr>
        <w:rPr>
          <w:lang w:eastAsia="de-DE"/>
        </w:rPr>
      </w:pPr>
    </w:p>
    <w:p w14:paraId="43D27C7C" w14:textId="77777777" w:rsidR="009717DF" w:rsidRPr="00710A32" w:rsidRDefault="009717DF" w:rsidP="009717DF">
      <w:pPr>
        <w:keepNext/>
        <w:jc w:val="center"/>
      </w:pPr>
      <w:r w:rsidRPr="00710A32">
        <w:rPr>
          <w:noProof/>
        </w:rPr>
        <w:drawing>
          <wp:inline distT="0" distB="0" distL="0" distR="0" wp14:anchorId="078F3810" wp14:editId="31A33941">
            <wp:extent cx="4027465" cy="3859481"/>
            <wp:effectExtent l="0" t="0" r="0" b="825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9113" cy="387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E1AD" w14:textId="6D220473" w:rsidR="001F5AD2" w:rsidRPr="00710A32" w:rsidRDefault="001F5AD2" w:rsidP="001F5AD2">
      <w:pPr>
        <w:pStyle w:val="Beschriftung"/>
      </w:pPr>
      <w:bookmarkStart w:id="32" w:name="_Toc162989143"/>
      <w:r w:rsidRPr="00710A32">
        <w:t xml:space="preserve">Figure </w:t>
      </w:r>
      <w:r w:rsidRPr="00710A32">
        <w:fldChar w:fldCharType="begin"/>
      </w:r>
      <w:r w:rsidRPr="00710A32">
        <w:instrText xml:space="preserve"> SEQ Figure \* ARABIC </w:instrText>
      </w:r>
      <w:r w:rsidRPr="00710A32">
        <w:fldChar w:fldCharType="separate"/>
      </w:r>
      <w:r w:rsidR="00CC5337" w:rsidRPr="00710A32">
        <w:t>2</w:t>
      </w:r>
      <w:r w:rsidRPr="00710A32">
        <w:fldChar w:fldCharType="end"/>
      </w:r>
      <w:r w:rsidRPr="00710A32">
        <w:t xml:space="preserve">: </w:t>
      </w:r>
      <w:proofErr w:type="spellStart"/>
      <w:r w:rsidRPr="00710A32">
        <w:t>ZumoRobot</w:t>
      </w:r>
      <w:proofErr w:type="spellEnd"/>
      <w:r w:rsidRPr="00710A32">
        <w:t xml:space="preserve"> and periphery </w:t>
      </w:r>
      <w:r w:rsidRPr="00710A32">
        <w:rPr>
          <w:lang w:eastAsia="de-DE"/>
        </w:rPr>
        <w:t>[1]</w:t>
      </w:r>
      <w:bookmarkEnd w:id="32"/>
    </w:p>
    <w:p w14:paraId="347D6C5C" w14:textId="77777777" w:rsidR="001F5AD2" w:rsidRPr="00710A32" w:rsidRDefault="001F5AD2" w:rsidP="001F5AD2">
      <w:pPr>
        <w:pStyle w:val="Beschriftung"/>
      </w:pPr>
    </w:p>
    <w:p w14:paraId="455D1FF4" w14:textId="77777777" w:rsidR="001F5AD2" w:rsidRPr="00710A32" w:rsidRDefault="001F5AD2" w:rsidP="001F5AD2">
      <w:pPr>
        <w:pStyle w:val="NTTabellentext"/>
        <w:rPr>
          <w:lang w:eastAsia="de-DE"/>
        </w:rPr>
      </w:pPr>
      <w:r w:rsidRPr="00710A32">
        <w:rPr>
          <w:lang w:eastAsia="de-DE"/>
        </w:rPr>
        <w:t xml:space="preserve">Figure 3 showcases the Use Case Diagram of the system, where four external actors are identified: Start/Endline, Application, User, and Power Supply. </w:t>
      </w:r>
    </w:p>
    <w:p w14:paraId="611D8AA7" w14:textId="77777777" w:rsidR="001F5AD2" w:rsidRPr="00710A32" w:rsidRDefault="001F5AD2" w:rsidP="001F5AD2"/>
    <w:p w14:paraId="4BC43828" w14:textId="77777777" w:rsidR="001F5AD2" w:rsidRPr="00710A32" w:rsidRDefault="001F5AD2" w:rsidP="001F5AD2">
      <w:pPr>
        <w:pStyle w:val="Beschriftung"/>
      </w:pPr>
    </w:p>
    <w:p w14:paraId="47478DF9" w14:textId="4AB2E33B" w:rsidR="009717DF" w:rsidRPr="00710A32" w:rsidRDefault="0000107A" w:rsidP="001F5AD2">
      <w:pPr>
        <w:pStyle w:val="Beschriftung"/>
      </w:pPr>
      <w:r w:rsidRPr="00710A32">
        <w:rPr>
          <w:noProof/>
        </w:rPr>
        <w:drawing>
          <wp:inline distT="0" distB="0" distL="0" distR="0" wp14:anchorId="393C67E7" wp14:editId="1011E866">
            <wp:extent cx="6801253" cy="2006221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78285" cy="202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4FDC" w14:textId="40BF4EDD" w:rsidR="00E96612" w:rsidRPr="00710A32" w:rsidRDefault="001F5AD2" w:rsidP="001F5AD2">
      <w:pPr>
        <w:pStyle w:val="Beschriftung"/>
      </w:pPr>
      <w:bookmarkStart w:id="33" w:name="_Toc162989144"/>
      <w:r w:rsidRPr="00710A32">
        <w:t xml:space="preserve">Figure </w:t>
      </w:r>
      <w:r w:rsidRPr="00710A32">
        <w:fldChar w:fldCharType="begin"/>
      </w:r>
      <w:r w:rsidRPr="00710A32">
        <w:instrText xml:space="preserve"> SEQ Figure \* ARABIC </w:instrText>
      </w:r>
      <w:r w:rsidRPr="00710A32">
        <w:fldChar w:fldCharType="separate"/>
      </w:r>
      <w:r w:rsidR="00CC5337" w:rsidRPr="00710A32">
        <w:t>3</w:t>
      </w:r>
      <w:r w:rsidRPr="00710A32">
        <w:fldChar w:fldCharType="end"/>
      </w:r>
      <w:r w:rsidRPr="00710A32">
        <w:t>: Use Case Diagram System Robot</w:t>
      </w:r>
      <w:bookmarkEnd w:id="33"/>
    </w:p>
    <w:p w14:paraId="2A5C4A31" w14:textId="3196FA77" w:rsidR="009717DF" w:rsidRPr="00710A32" w:rsidRDefault="009717DF" w:rsidP="009717DF"/>
    <w:p w14:paraId="6DDF9EAB" w14:textId="77777777" w:rsidR="001F5AD2" w:rsidRPr="00710A32" w:rsidRDefault="001F5AD2" w:rsidP="009717DF"/>
    <w:p w14:paraId="2ECAA343" w14:textId="77777777" w:rsidR="001F5AD2" w:rsidRPr="00710A32" w:rsidRDefault="001F5AD2" w:rsidP="001F5AD2">
      <w:pPr>
        <w:pStyle w:val="NTTabellentext"/>
        <w:rPr>
          <w:lang w:eastAsia="de-DE"/>
        </w:rPr>
      </w:pPr>
      <w:r w:rsidRPr="00710A32">
        <w:rPr>
          <w:lang w:eastAsia="de-DE"/>
        </w:rPr>
        <w:t>Figure 4 illustrates the Use Case Diagram of the system software. On the left side, there are three inputs: Line Sensor Array, Power Supply, and Pushbutton. On the right side, three outputs are displayed: Buzzer, OLED Display, and Dual Motor Drive System.</w:t>
      </w:r>
    </w:p>
    <w:p w14:paraId="7034A5D4" w14:textId="77777777" w:rsidR="001F5AD2" w:rsidRPr="00710A32" w:rsidRDefault="001F5AD2" w:rsidP="009717DF"/>
    <w:p w14:paraId="081377B5" w14:textId="77777777" w:rsidR="009717DF" w:rsidRPr="00710A32" w:rsidRDefault="009717DF" w:rsidP="009717DF"/>
    <w:p w14:paraId="1A18ADAA" w14:textId="77777777" w:rsidR="009717DF" w:rsidRPr="00710A32" w:rsidRDefault="009717DF" w:rsidP="009717DF">
      <w:pPr>
        <w:keepNext/>
        <w:jc w:val="center"/>
      </w:pPr>
      <w:r w:rsidRPr="00710A32">
        <w:rPr>
          <w:noProof/>
        </w:rPr>
        <w:drawing>
          <wp:inline distT="0" distB="0" distL="0" distR="0" wp14:anchorId="0CEF904C" wp14:editId="075D2A49">
            <wp:extent cx="6151219" cy="4257675"/>
            <wp:effectExtent l="0" t="0" r="254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868" cy="426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EBE3" w14:textId="14B003FF" w:rsidR="00E96612" w:rsidRPr="00710A32" w:rsidRDefault="001F5AD2" w:rsidP="001F5AD2">
      <w:pPr>
        <w:pStyle w:val="Beschriftung"/>
      </w:pPr>
      <w:bookmarkStart w:id="34" w:name="_Toc162989145"/>
      <w:r w:rsidRPr="00710A32">
        <w:t xml:space="preserve">Figure </w:t>
      </w:r>
      <w:r w:rsidRPr="00710A32">
        <w:fldChar w:fldCharType="begin"/>
      </w:r>
      <w:r w:rsidRPr="00710A32">
        <w:instrText xml:space="preserve"> SEQ Figure \* ARABIC </w:instrText>
      </w:r>
      <w:r w:rsidRPr="00710A32">
        <w:fldChar w:fldCharType="separate"/>
      </w:r>
      <w:r w:rsidR="00CC5337" w:rsidRPr="00710A32">
        <w:t>4</w:t>
      </w:r>
      <w:r w:rsidRPr="00710A32">
        <w:fldChar w:fldCharType="end"/>
      </w:r>
      <w:r w:rsidRPr="00710A32">
        <w:t>: Use Case Diagram System Software</w:t>
      </w:r>
      <w:bookmarkEnd w:id="34"/>
    </w:p>
    <w:p w14:paraId="1F1BEC05" w14:textId="0D3A330B" w:rsidR="00801BD1" w:rsidRPr="00710A32" w:rsidRDefault="00801BD1" w:rsidP="00801BD1"/>
    <w:p w14:paraId="0CC4DB75" w14:textId="77777777" w:rsidR="00801BD1" w:rsidRPr="00710A32" w:rsidRDefault="00801BD1" w:rsidP="00801BD1"/>
    <w:p w14:paraId="31FCC9C2" w14:textId="77777777" w:rsidR="009717DF" w:rsidRPr="00710A32" w:rsidRDefault="009717DF" w:rsidP="00E96612"/>
    <w:p w14:paraId="76413BD5" w14:textId="77777777" w:rsidR="008C5BEA" w:rsidRPr="00710A32" w:rsidRDefault="008C5BEA" w:rsidP="00E96612"/>
    <w:p w14:paraId="29CF9277" w14:textId="77777777" w:rsidR="008C5BEA" w:rsidRPr="00710A32" w:rsidRDefault="008C5BEA" w:rsidP="00E96612"/>
    <w:p w14:paraId="48C5A555" w14:textId="77777777" w:rsidR="008C5BEA" w:rsidRPr="00710A32" w:rsidRDefault="008C5BEA" w:rsidP="00E96612"/>
    <w:p w14:paraId="2D222BE6" w14:textId="77777777" w:rsidR="008C5BEA" w:rsidRPr="00710A32" w:rsidRDefault="008C5BEA" w:rsidP="00E96612"/>
    <w:p w14:paraId="23F3C5BD" w14:textId="77777777" w:rsidR="008C5BEA" w:rsidRPr="00710A32" w:rsidRDefault="008C5BEA" w:rsidP="00E96612"/>
    <w:p w14:paraId="57ECE87E" w14:textId="77777777" w:rsidR="008C5BEA" w:rsidRPr="00710A32" w:rsidRDefault="008C5BEA" w:rsidP="00E96612"/>
    <w:p w14:paraId="2DE05D3E" w14:textId="77777777" w:rsidR="008C5BEA" w:rsidRPr="00710A32" w:rsidRDefault="008C5BEA" w:rsidP="00E96612"/>
    <w:p w14:paraId="6FA29966" w14:textId="77777777" w:rsidR="008C5BEA" w:rsidRPr="00710A32" w:rsidRDefault="008C5BEA" w:rsidP="00E96612"/>
    <w:p w14:paraId="59E9513C" w14:textId="60FEA147" w:rsidR="00E96612" w:rsidRPr="00710A32" w:rsidRDefault="009717DF" w:rsidP="00E96612">
      <w:pPr>
        <w:pStyle w:val="berschrift2"/>
      </w:pPr>
      <w:bookmarkStart w:id="35" w:name="_Toc162989132"/>
      <w:r w:rsidRPr="00710A32">
        <w:t>Use Cases</w:t>
      </w:r>
      <w:bookmarkEnd w:id="35"/>
    </w:p>
    <w:p w14:paraId="01B95EF4" w14:textId="300C162D" w:rsidR="00F2561D" w:rsidRPr="00710A32" w:rsidRDefault="00F2561D" w:rsidP="00F2561D">
      <w:pPr>
        <w:pStyle w:val="berschrift3"/>
        <w:rPr>
          <w:b w:val="0"/>
          <w:bCs/>
          <w:i/>
          <w:iCs/>
        </w:rPr>
      </w:pPr>
      <w:r w:rsidRPr="00710A32">
        <w:rPr>
          <w:b w:val="0"/>
          <w:bCs/>
          <w:i/>
          <w:iCs/>
        </w:rPr>
        <w:t>Use Cases – System Robot</w:t>
      </w:r>
    </w:p>
    <w:p w14:paraId="42D4E08C" w14:textId="77777777" w:rsidR="00A061BC" w:rsidRPr="00710A32" w:rsidRDefault="00A061BC" w:rsidP="00765459"/>
    <w:tbl>
      <w:tblPr>
        <w:tblStyle w:val="NTKopffettblauweiss1"/>
        <w:tblpPr w:leftFromText="141" w:rightFromText="141" w:vertAnchor="text" w:horzAnchor="margin" w:tblpY="-322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765459" w:rsidRPr="00710A32" w14:paraId="27FC411D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71C8E550" w14:textId="77777777" w:rsidR="00765459" w:rsidRPr="00710A32" w:rsidRDefault="00765459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431216AA" w14:textId="161A82A2" w:rsidR="00765459" w:rsidRPr="00710A32" w:rsidRDefault="00766CB3" w:rsidP="001D2B11">
            <w:pPr>
              <w:jc w:val="left"/>
            </w:pPr>
            <w:r>
              <w:t>R_</w:t>
            </w:r>
            <w:r w:rsidR="00765459" w:rsidRPr="00710A32">
              <w:t>L1</w:t>
            </w:r>
          </w:p>
        </w:tc>
      </w:tr>
      <w:tr w:rsidR="00765459" w:rsidRPr="00710A32" w14:paraId="55606EFB" w14:textId="77777777" w:rsidTr="001D2B11">
        <w:tc>
          <w:tcPr>
            <w:tcW w:w="2263" w:type="dxa"/>
            <w:shd w:val="clear" w:color="auto" w:fill="auto"/>
          </w:tcPr>
          <w:p w14:paraId="135AC8B5" w14:textId="77777777" w:rsidR="00765459" w:rsidRPr="00710A32" w:rsidRDefault="00765459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1CD2930F" w14:textId="2BC981BA" w:rsidR="00765459" w:rsidRPr="00710A32" w:rsidRDefault="00765459" w:rsidP="001D2B11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 xml:space="preserve">Start </w:t>
            </w:r>
            <w:r w:rsidR="005F38CB">
              <w:rPr>
                <w:szCs w:val="20"/>
              </w:rPr>
              <w:t>l</w:t>
            </w:r>
            <w:r w:rsidRPr="00710A32">
              <w:rPr>
                <w:szCs w:val="20"/>
              </w:rPr>
              <w:t>ap</w:t>
            </w:r>
          </w:p>
        </w:tc>
      </w:tr>
      <w:tr w:rsidR="00765459" w:rsidRPr="00710A32" w14:paraId="206B2E5C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6F8E666D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44FC5C3B" w14:textId="0A28C2C2" w:rsidR="00765459" w:rsidRPr="00710A32" w:rsidRDefault="00765459" w:rsidP="00765459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 xml:space="preserve">3s after the </w:t>
            </w:r>
            <w:proofErr w:type="spellStart"/>
            <w:r w:rsidRPr="00F559A8">
              <w:rPr>
                <w:i/>
                <w:iCs/>
                <w:szCs w:val="20"/>
              </w:rPr>
              <w:t>ButtonA</w:t>
            </w:r>
            <w:proofErr w:type="spellEnd"/>
            <w:r w:rsidRPr="00710A32">
              <w:rPr>
                <w:szCs w:val="20"/>
              </w:rPr>
              <w:t xml:space="preserve"> is </w:t>
            </w:r>
            <w:r w:rsidR="009A1EB2" w:rsidRPr="00710A32">
              <w:rPr>
                <w:szCs w:val="20"/>
              </w:rPr>
              <w:t>pressed</w:t>
            </w:r>
            <w:r w:rsidR="00B15133">
              <w:rPr>
                <w:szCs w:val="20"/>
              </w:rPr>
              <w:t xml:space="preserve"> by </w:t>
            </w:r>
            <w:r w:rsidR="000301C7">
              <w:rPr>
                <w:szCs w:val="20"/>
              </w:rPr>
              <w:t>the</w:t>
            </w:r>
            <w:r w:rsidR="00B15133">
              <w:rPr>
                <w:szCs w:val="20"/>
              </w:rPr>
              <w:t xml:space="preserve"> user</w:t>
            </w:r>
            <w:r w:rsidRPr="00710A32">
              <w:rPr>
                <w:szCs w:val="20"/>
              </w:rPr>
              <w:t xml:space="preserve">, the </w:t>
            </w:r>
            <w:r w:rsidR="008712AE" w:rsidRPr="00F559A8">
              <w:rPr>
                <w:i/>
                <w:iCs/>
                <w:lang w:eastAsia="de-DE"/>
              </w:rPr>
              <w:t>Robot</w:t>
            </w:r>
            <w:r w:rsidR="008712AE" w:rsidRPr="00710A32">
              <w:rPr>
                <w:szCs w:val="20"/>
              </w:rPr>
              <w:t xml:space="preserve"> </w:t>
            </w:r>
            <w:r w:rsidRPr="00710A32">
              <w:rPr>
                <w:szCs w:val="20"/>
              </w:rPr>
              <w:t>starts driving</w:t>
            </w:r>
            <w:r w:rsidR="00B9119C">
              <w:rPr>
                <w:szCs w:val="20"/>
              </w:rPr>
              <w:t>.</w:t>
            </w:r>
          </w:p>
        </w:tc>
      </w:tr>
      <w:tr w:rsidR="00765459" w:rsidRPr="00710A32" w14:paraId="7FCCEC32" w14:textId="77777777" w:rsidTr="001D2B11">
        <w:tc>
          <w:tcPr>
            <w:tcW w:w="2263" w:type="dxa"/>
            <w:shd w:val="clear" w:color="auto" w:fill="auto"/>
          </w:tcPr>
          <w:p w14:paraId="4ADE3A9D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4A7B85E8" w14:textId="5B40F727" w:rsidR="00765459" w:rsidRPr="00710A32" w:rsidRDefault="009A1EB2" w:rsidP="00765459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 xml:space="preserve">The </w:t>
            </w:r>
            <w:r w:rsidRPr="00F559A8">
              <w:rPr>
                <w:i/>
                <w:iCs/>
                <w:lang w:eastAsia="de-DE"/>
              </w:rPr>
              <w:t>Robot’s</w:t>
            </w:r>
            <w:r w:rsidRPr="00710A32">
              <w:rPr>
                <w:lang w:eastAsia="de-DE"/>
              </w:rPr>
              <w:t xml:space="preserve"> sensors are </w:t>
            </w:r>
            <w:proofErr w:type="gramStart"/>
            <w:r w:rsidRPr="00710A32">
              <w:rPr>
                <w:lang w:eastAsia="de-DE"/>
              </w:rPr>
              <w:t>calibrated</w:t>
            </w:r>
            <w:proofErr w:type="gramEnd"/>
            <w:r w:rsidRPr="00710A32">
              <w:rPr>
                <w:lang w:eastAsia="de-DE"/>
              </w:rPr>
              <w:t xml:space="preserve"> </w:t>
            </w:r>
            <w:r w:rsidR="000B1982" w:rsidRPr="00710A32">
              <w:rPr>
                <w:lang w:eastAsia="de-DE"/>
              </w:rPr>
              <w:t>and a parameter set selected.</w:t>
            </w:r>
          </w:p>
        </w:tc>
      </w:tr>
      <w:tr w:rsidR="00765459" w:rsidRPr="00710A32" w14:paraId="79EDC73D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738E2EF9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30AD0D8E" w14:textId="3059A01F" w:rsidR="00765459" w:rsidRPr="00710A32" w:rsidRDefault="00710A32" w:rsidP="00765459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>The</w:t>
            </w:r>
            <w:r w:rsidRPr="00710A32">
              <w:rPr>
                <w:lang w:eastAsia="de-DE"/>
              </w:rPr>
              <w:t xml:space="preserve"> </w:t>
            </w:r>
            <w:r w:rsidRPr="00F559A8">
              <w:rPr>
                <w:i/>
                <w:iCs/>
                <w:lang w:eastAsia="de-DE"/>
              </w:rPr>
              <w:t>Robot</w:t>
            </w:r>
            <w:r w:rsidRPr="00710A32">
              <w:rPr>
                <w:lang w:eastAsia="de-DE"/>
              </w:rPr>
              <w:t xml:space="preserve"> </w:t>
            </w:r>
            <w:r w:rsidR="000301C7">
              <w:rPr>
                <w:lang w:eastAsia="de-DE"/>
              </w:rPr>
              <w:t xml:space="preserve">is </w:t>
            </w:r>
            <w:r w:rsidRPr="00710A32">
              <w:rPr>
                <w:lang w:eastAsia="de-DE"/>
              </w:rPr>
              <w:t>driv</w:t>
            </w:r>
            <w:r w:rsidR="000301C7">
              <w:rPr>
                <w:lang w:eastAsia="de-DE"/>
              </w:rPr>
              <w:t>ing</w:t>
            </w:r>
            <w:r w:rsidR="00E27440">
              <w:rPr>
                <w:lang w:eastAsia="de-DE"/>
              </w:rPr>
              <w:t>.</w:t>
            </w:r>
          </w:p>
        </w:tc>
      </w:tr>
      <w:tr w:rsidR="00765459" w:rsidRPr="00710A32" w14:paraId="6204338F" w14:textId="77777777" w:rsidTr="001D2B11">
        <w:tc>
          <w:tcPr>
            <w:tcW w:w="2263" w:type="dxa"/>
            <w:shd w:val="clear" w:color="auto" w:fill="auto"/>
          </w:tcPr>
          <w:p w14:paraId="32017A61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7DC0A198" w14:textId="0867459B" w:rsidR="00765459" w:rsidRPr="00E27440" w:rsidRDefault="001F4096" w:rsidP="00765459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lang w:eastAsia="de-DE"/>
              </w:rPr>
              <w:t>-</w:t>
            </w:r>
          </w:p>
        </w:tc>
      </w:tr>
      <w:tr w:rsidR="00765459" w:rsidRPr="00710A32" w14:paraId="013547DF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563AF227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2E68B004" w14:textId="27444258" w:rsidR="00765459" w:rsidRPr="00710A32" w:rsidRDefault="00C10664" w:rsidP="00765459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User</w:t>
            </w:r>
          </w:p>
        </w:tc>
      </w:tr>
      <w:tr w:rsidR="00765459" w:rsidRPr="00710A32" w14:paraId="35812578" w14:textId="77777777" w:rsidTr="001D2B11">
        <w:tc>
          <w:tcPr>
            <w:tcW w:w="2263" w:type="dxa"/>
            <w:shd w:val="clear" w:color="auto" w:fill="auto"/>
          </w:tcPr>
          <w:p w14:paraId="7412F540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16577DC8" w14:textId="7B0AC069" w:rsidR="00765459" w:rsidRPr="00710A32" w:rsidRDefault="00042126" w:rsidP="00765459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D7289A">
              <w:rPr>
                <w:szCs w:val="20"/>
              </w:rPr>
              <w:t xml:space="preserve">User </w:t>
            </w:r>
            <w:r w:rsidR="00D7289A" w:rsidRPr="00D7289A">
              <w:rPr>
                <w:szCs w:val="20"/>
              </w:rPr>
              <w:t>i</w:t>
            </w:r>
            <w:r w:rsidRPr="00D7289A">
              <w:rPr>
                <w:szCs w:val="20"/>
              </w:rPr>
              <w:t>nteraction</w:t>
            </w:r>
          </w:p>
        </w:tc>
      </w:tr>
      <w:tr w:rsidR="00765459" w:rsidRPr="00710A32" w14:paraId="057C2E06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36872ED5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1921FC07" w14:textId="5F110BE4" w:rsidR="00AB06C8" w:rsidRDefault="00AB06C8" w:rsidP="00765459">
            <w:pPr>
              <w:pStyle w:val="Listenabsatz"/>
              <w:numPr>
                <w:ilvl w:val="0"/>
                <w:numId w:val="2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</w:t>
            </w:r>
            <w:r w:rsidR="00020008">
              <w:rPr>
                <w:szCs w:val="20"/>
                <w:lang w:eastAsia="de-DE"/>
              </w:rPr>
              <w:t xml:space="preserve">user </w:t>
            </w:r>
            <w:r w:rsidR="00546779">
              <w:rPr>
                <w:szCs w:val="20"/>
                <w:lang w:eastAsia="de-DE"/>
              </w:rPr>
              <w:t xml:space="preserve">presses </w:t>
            </w:r>
            <w:proofErr w:type="spellStart"/>
            <w:r w:rsidR="00546779" w:rsidRPr="00F559A8">
              <w:rPr>
                <w:i/>
                <w:iCs/>
                <w:szCs w:val="20"/>
                <w:lang w:eastAsia="de-DE"/>
              </w:rPr>
              <w:t>ButtonA</w:t>
            </w:r>
            <w:proofErr w:type="spellEnd"/>
            <w:r w:rsidR="005A15D5">
              <w:rPr>
                <w:szCs w:val="20"/>
                <w:lang w:eastAsia="de-DE"/>
              </w:rPr>
              <w:t>.</w:t>
            </w:r>
          </w:p>
          <w:p w14:paraId="486EA40C" w14:textId="2A545DBB" w:rsidR="00765459" w:rsidRPr="00710A32" w:rsidRDefault="00EC436C" w:rsidP="00765459">
            <w:pPr>
              <w:pStyle w:val="Listenabsatz"/>
              <w:numPr>
                <w:ilvl w:val="0"/>
                <w:numId w:val="2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Wait 3s.</w:t>
            </w:r>
          </w:p>
          <w:p w14:paraId="579836D3" w14:textId="2CCBD6EA" w:rsidR="00765459" w:rsidRPr="00710A32" w:rsidRDefault="00EC436C" w:rsidP="00765459">
            <w:pPr>
              <w:pStyle w:val="Listenabsatz"/>
              <w:numPr>
                <w:ilvl w:val="0"/>
                <w:numId w:val="2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The</w:t>
            </w:r>
            <w:r w:rsidRPr="00710A32">
              <w:rPr>
                <w:lang w:eastAsia="de-DE"/>
              </w:rPr>
              <w:t xml:space="preserve"> </w:t>
            </w:r>
            <w:r w:rsidRPr="00F559A8">
              <w:rPr>
                <w:i/>
                <w:iCs/>
                <w:lang w:eastAsia="de-DE"/>
              </w:rPr>
              <w:t>Robot</w:t>
            </w:r>
            <w:r w:rsidRPr="00710A32">
              <w:rPr>
                <w:lang w:eastAsia="de-DE"/>
              </w:rPr>
              <w:t xml:space="preserve"> </w:t>
            </w:r>
            <w:r>
              <w:rPr>
                <w:lang w:eastAsia="de-DE"/>
              </w:rPr>
              <w:t xml:space="preserve">starts </w:t>
            </w:r>
            <w:r w:rsidR="00B1679C">
              <w:rPr>
                <w:lang w:eastAsia="de-DE"/>
              </w:rPr>
              <w:t>driving</w:t>
            </w:r>
            <w:r>
              <w:rPr>
                <w:lang w:eastAsia="de-DE"/>
              </w:rPr>
              <w:t>.</w:t>
            </w:r>
          </w:p>
        </w:tc>
      </w:tr>
      <w:tr w:rsidR="00765459" w:rsidRPr="00710A32" w14:paraId="60A07BBA" w14:textId="77777777" w:rsidTr="001D2B11">
        <w:tc>
          <w:tcPr>
            <w:tcW w:w="2263" w:type="dxa"/>
            <w:shd w:val="clear" w:color="auto" w:fill="auto"/>
          </w:tcPr>
          <w:p w14:paraId="07FE48D7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413D1D79" w14:textId="1B36E2FE" w:rsidR="00B1679C" w:rsidRPr="001F4096" w:rsidRDefault="001F4096" w:rsidP="001F4096">
            <w:pPr>
              <w:tabs>
                <w:tab w:val="clear" w:pos="8930"/>
              </w:tabs>
              <w:spacing w:after="160" w:line="259" w:lineRule="auto"/>
              <w:jc w:val="left"/>
              <w:rPr>
                <w:szCs w:val="20"/>
              </w:rPr>
            </w:pPr>
            <w:r w:rsidRPr="001F4096">
              <w:rPr>
                <w:szCs w:val="20"/>
                <w:lang w:eastAsia="de-DE"/>
              </w:rPr>
              <w:t>-</w:t>
            </w:r>
          </w:p>
        </w:tc>
      </w:tr>
    </w:tbl>
    <w:p w14:paraId="063845AC" w14:textId="77777777" w:rsidR="00A061BC" w:rsidRDefault="00A061BC" w:rsidP="00765459"/>
    <w:tbl>
      <w:tblPr>
        <w:tblStyle w:val="NTKopffettblauweiss1"/>
        <w:tblpPr w:leftFromText="141" w:rightFromText="141" w:vertAnchor="text" w:horzAnchor="margin" w:tblpY="-322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A061BC" w:rsidRPr="00710A32" w14:paraId="4EAC294A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6F268D01" w14:textId="77777777" w:rsidR="00A061BC" w:rsidRPr="00710A32" w:rsidRDefault="00A061BC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34FC5095" w14:textId="612BD824" w:rsidR="00A061BC" w:rsidRPr="00710A32" w:rsidRDefault="00766CB3" w:rsidP="001D2B11">
            <w:pPr>
              <w:jc w:val="left"/>
            </w:pPr>
            <w:r>
              <w:t>R_</w:t>
            </w:r>
            <w:r w:rsidR="00A061BC" w:rsidRPr="00710A32">
              <w:t>L</w:t>
            </w:r>
            <w:r w:rsidR="00A061BC">
              <w:t>2</w:t>
            </w:r>
          </w:p>
        </w:tc>
      </w:tr>
      <w:tr w:rsidR="00A061BC" w:rsidRPr="00710A32" w14:paraId="1515B97C" w14:textId="77777777" w:rsidTr="001D2B11">
        <w:tc>
          <w:tcPr>
            <w:tcW w:w="2263" w:type="dxa"/>
            <w:shd w:val="clear" w:color="auto" w:fill="auto"/>
          </w:tcPr>
          <w:p w14:paraId="3DB8C876" w14:textId="77777777" w:rsidR="00A061BC" w:rsidRPr="00710A32" w:rsidRDefault="00A061BC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74EF22C4" w14:textId="64420052" w:rsidR="00A061BC" w:rsidRPr="00710A32" w:rsidRDefault="00A061BC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Drive</w:t>
            </w:r>
            <w:r w:rsidRPr="00710A32">
              <w:rPr>
                <w:szCs w:val="20"/>
              </w:rPr>
              <w:t xml:space="preserve"> </w:t>
            </w:r>
            <w:r w:rsidR="005F38CB">
              <w:rPr>
                <w:szCs w:val="20"/>
              </w:rPr>
              <w:t>l</w:t>
            </w:r>
            <w:r w:rsidRPr="00710A32">
              <w:rPr>
                <w:szCs w:val="20"/>
              </w:rPr>
              <w:t>ap</w:t>
            </w:r>
          </w:p>
        </w:tc>
      </w:tr>
      <w:tr w:rsidR="00A061BC" w:rsidRPr="00710A32" w14:paraId="6C776AFB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7D797C52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38A3516C" w14:textId="758944DB" w:rsidR="00A061BC" w:rsidRPr="00710A32" w:rsidRDefault="005E38AC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After the </w:t>
            </w:r>
            <w:r w:rsidRPr="00F559A8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starts driving,</w:t>
            </w:r>
            <w:r w:rsidR="00F559A8">
              <w:rPr>
                <w:szCs w:val="20"/>
              </w:rPr>
              <w:t xml:space="preserve"> it follows the detected </w:t>
            </w:r>
            <w:proofErr w:type="spellStart"/>
            <w:r w:rsidR="00F559A8" w:rsidRPr="00F559A8">
              <w:rPr>
                <w:i/>
                <w:iCs/>
                <w:szCs w:val="20"/>
              </w:rPr>
              <w:t>Trackline</w:t>
            </w:r>
            <w:proofErr w:type="spellEnd"/>
            <w:r w:rsidR="00F559A8">
              <w:rPr>
                <w:i/>
                <w:iCs/>
                <w:szCs w:val="20"/>
              </w:rPr>
              <w:t>.</w:t>
            </w:r>
          </w:p>
        </w:tc>
      </w:tr>
      <w:tr w:rsidR="00A061BC" w:rsidRPr="00710A32" w14:paraId="1651C3B5" w14:textId="77777777" w:rsidTr="001D2B11">
        <w:tc>
          <w:tcPr>
            <w:tcW w:w="2263" w:type="dxa"/>
            <w:shd w:val="clear" w:color="auto" w:fill="auto"/>
          </w:tcPr>
          <w:p w14:paraId="3C501BB7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6844111F" w14:textId="11145748" w:rsidR="00A061BC" w:rsidRPr="00710A32" w:rsidRDefault="006603A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r w:rsidR="00F559A8" w:rsidRPr="00F559A8">
              <w:rPr>
                <w:i/>
                <w:iCs/>
                <w:szCs w:val="20"/>
              </w:rPr>
              <w:t>Robot</w:t>
            </w:r>
            <w:r w:rsidR="00F559A8">
              <w:rPr>
                <w:szCs w:val="20"/>
              </w:rPr>
              <w:t xml:space="preserve"> is driving.</w:t>
            </w:r>
          </w:p>
        </w:tc>
      </w:tr>
      <w:tr w:rsidR="00A061BC" w:rsidRPr="00710A32" w14:paraId="348E97FB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59CDAA61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420E2AD9" w14:textId="599EF68F" w:rsidR="00A061BC" w:rsidRPr="00710A32" w:rsidRDefault="006603A3" w:rsidP="001D2B11">
            <w:pPr>
              <w:spacing w:after="60"/>
              <w:rPr>
                <w:szCs w:val="20"/>
              </w:rPr>
            </w:pPr>
            <w:r w:rsidRPr="006603A3">
              <w:rPr>
                <w:color w:val="FF0000"/>
                <w:szCs w:val="20"/>
              </w:rPr>
              <w:t>The</w:t>
            </w:r>
            <w:r>
              <w:rPr>
                <w:i/>
                <w:iCs/>
                <w:color w:val="FF0000"/>
                <w:szCs w:val="20"/>
              </w:rPr>
              <w:t xml:space="preserve"> </w:t>
            </w:r>
            <w:r w:rsidR="00A76199" w:rsidRPr="00375F72">
              <w:rPr>
                <w:i/>
                <w:iCs/>
                <w:color w:val="FF0000"/>
                <w:szCs w:val="20"/>
              </w:rPr>
              <w:t>Robot</w:t>
            </w:r>
            <w:r w:rsidR="00A76199" w:rsidRPr="00375F72">
              <w:rPr>
                <w:color w:val="FF0000"/>
                <w:szCs w:val="20"/>
              </w:rPr>
              <w:t xml:space="preserve"> detected </w:t>
            </w:r>
            <w:proofErr w:type="spellStart"/>
            <w:r w:rsidR="00A76199" w:rsidRPr="00375F72">
              <w:rPr>
                <w:i/>
                <w:iCs/>
                <w:color w:val="FF0000"/>
                <w:szCs w:val="20"/>
              </w:rPr>
              <w:t>Trackline</w:t>
            </w:r>
            <w:proofErr w:type="spellEnd"/>
            <w:r w:rsidR="00A76199">
              <w:rPr>
                <w:szCs w:val="20"/>
              </w:rPr>
              <w:t>?</w:t>
            </w:r>
          </w:p>
        </w:tc>
      </w:tr>
      <w:tr w:rsidR="00A061BC" w:rsidRPr="00710A32" w14:paraId="49AC6770" w14:textId="77777777" w:rsidTr="001D2B11">
        <w:tc>
          <w:tcPr>
            <w:tcW w:w="2263" w:type="dxa"/>
            <w:shd w:val="clear" w:color="auto" w:fill="auto"/>
          </w:tcPr>
          <w:p w14:paraId="5D694728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2ADBB49B" w14:textId="70C583C5" w:rsidR="00A061BC" w:rsidRPr="00710A32" w:rsidRDefault="006603A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proofErr w:type="spellStart"/>
            <w:r w:rsidR="00375F72" w:rsidRPr="00375F72">
              <w:rPr>
                <w:i/>
                <w:iCs/>
                <w:szCs w:val="20"/>
              </w:rPr>
              <w:t>Trackline</w:t>
            </w:r>
            <w:proofErr w:type="spellEnd"/>
            <w:r w:rsidR="00A061BC" w:rsidRPr="00710A32">
              <w:rPr>
                <w:szCs w:val="20"/>
              </w:rPr>
              <w:t xml:space="preserve"> not detected</w:t>
            </w:r>
          </w:p>
        </w:tc>
      </w:tr>
      <w:tr w:rsidR="00A061BC" w:rsidRPr="00710A32" w14:paraId="74416746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76091850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55F6B317" w14:textId="069EF541" w:rsidR="00A061BC" w:rsidRPr="00307F6B" w:rsidRDefault="00307F6B" w:rsidP="001D2B11">
            <w:pPr>
              <w:spacing w:after="60"/>
              <w:rPr>
                <w:i/>
                <w:iCs/>
                <w:szCs w:val="20"/>
              </w:rPr>
            </w:pPr>
            <w:proofErr w:type="spellStart"/>
            <w:r w:rsidRPr="00307F6B">
              <w:rPr>
                <w:i/>
                <w:iCs/>
                <w:szCs w:val="20"/>
              </w:rPr>
              <w:t>Trackline</w:t>
            </w:r>
            <w:proofErr w:type="spellEnd"/>
          </w:p>
        </w:tc>
      </w:tr>
      <w:tr w:rsidR="00A061BC" w:rsidRPr="00710A32" w14:paraId="0292A1AA" w14:textId="77777777" w:rsidTr="001D2B11">
        <w:tc>
          <w:tcPr>
            <w:tcW w:w="2263" w:type="dxa"/>
            <w:shd w:val="clear" w:color="auto" w:fill="auto"/>
          </w:tcPr>
          <w:p w14:paraId="0C23D42E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558FA3FA" w14:textId="2AA5F718" w:rsidR="00A061BC" w:rsidRPr="00710A32" w:rsidRDefault="0099172E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6603A3">
              <w:rPr>
                <w:color w:val="FF0000"/>
                <w:szCs w:val="20"/>
              </w:rPr>
              <w:t>?</w:t>
            </w:r>
          </w:p>
        </w:tc>
      </w:tr>
      <w:tr w:rsidR="00A061BC" w:rsidRPr="00710A32" w14:paraId="6ACD3B98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4E50A331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62ADAFD8" w14:textId="62FDC6CD" w:rsidR="001E7B70" w:rsidRPr="00710A32" w:rsidRDefault="006603A3" w:rsidP="00A061BC">
            <w:pPr>
              <w:pStyle w:val="Listenabsatz"/>
              <w:numPr>
                <w:ilvl w:val="0"/>
                <w:numId w:val="33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="001E7B70" w:rsidRPr="00F559A8">
              <w:rPr>
                <w:i/>
                <w:iCs/>
                <w:szCs w:val="20"/>
              </w:rPr>
              <w:t>Robot</w:t>
            </w:r>
            <w:r w:rsidR="001E7B70">
              <w:rPr>
                <w:i/>
                <w:iCs/>
                <w:szCs w:val="20"/>
              </w:rPr>
              <w:t xml:space="preserve"> </w:t>
            </w:r>
            <w:r w:rsidR="001E7B70" w:rsidRPr="001E7B70">
              <w:rPr>
                <w:szCs w:val="20"/>
              </w:rPr>
              <w:t>detects</w:t>
            </w:r>
            <w:r w:rsidR="00C209FE">
              <w:rPr>
                <w:szCs w:val="20"/>
              </w:rPr>
              <w:t xml:space="preserve"> the</w:t>
            </w:r>
            <w:r w:rsidR="001E7B70">
              <w:rPr>
                <w:i/>
                <w:iCs/>
                <w:szCs w:val="20"/>
              </w:rPr>
              <w:t xml:space="preserve"> </w:t>
            </w:r>
            <w:proofErr w:type="spellStart"/>
            <w:r w:rsidR="001E7B70">
              <w:rPr>
                <w:i/>
                <w:iCs/>
                <w:szCs w:val="20"/>
              </w:rPr>
              <w:t>Trackline</w:t>
            </w:r>
            <w:proofErr w:type="spellEnd"/>
            <w:r w:rsidR="001E7B70">
              <w:rPr>
                <w:i/>
                <w:iCs/>
                <w:szCs w:val="20"/>
              </w:rPr>
              <w:t>.</w:t>
            </w:r>
          </w:p>
          <w:p w14:paraId="598F556E" w14:textId="375939EB" w:rsidR="00A061BC" w:rsidRPr="00183E45" w:rsidRDefault="006603A3" w:rsidP="00183E45">
            <w:pPr>
              <w:pStyle w:val="Listenabsatz"/>
              <w:numPr>
                <w:ilvl w:val="0"/>
                <w:numId w:val="33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="0099172E" w:rsidRPr="00F559A8">
              <w:rPr>
                <w:i/>
                <w:iCs/>
                <w:szCs w:val="20"/>
              </w:rPr>
              <w:t>Robot</w:t>
            </w:r>
            <w:r w:rsidR="0099172E" w:rsidRPr="00710A32">
              <w:rPr>
                <w:szCs w:val="20"/>
                <w:lang w:eastAsia="de-DE"/>
              </w:rPr>
              <w:t xml:space="preserve"> </w:t>
            </w:r>
            <w:proofErr w:type="spellStart"/>
            <w:proofErr w:type="gramStart"/>
            <w:r w:rsidR="0099172E">
              <w:rPr>
                <w:szCs w:val="20"/>
                <w:lang w:eastAsia="de-DE"/>
              </w:rPr>
              <w:t>follows</w:t>
            </w:r>
            <w:r w:rsidR="00C209FE">
              <w:rPr>
                <w:szCs w:val="20"/>
                <w:lang w:eastAsia="de-DE"/>
              </w:rPr>
              <w:t>the</w:t>
            </w:r>
            <w:proofErr w:type="spellEnd"/>
            <w:r w:rsidR="00C209FE">
              <w:rPr>
                <w:szCs w:val="20"/>
                <w:lang w:eastAsia="de-DE"/>
              </w:rPr>
              <w:t xml:space="preserve"> </w:t>
            </w:r>
            <w:r w:rsidR="0099172E">
              <w:rPr>
                <w:szCs w:val="20"/>
                <w:lang w:eastAsia="de-DE"/>
              </w:rPr>
              <w:t xml:space="preserve"> </w:t>
            </w:r>
            <w:proofErr w:type="spellStart"/>
            <w:r w:rsidR="00183E45" w:rsidRPr="00183E45">
              <w:rPr>
                <w:i/>
                <w:iCs/>
                <w:szCs w:val="20"/>
                <w:lang w:eastAsia="de-DE"/>
              </w:rPr>
              <w:t>Trackline</w:t>
            </w:r>
            <w:proofErr w:type="spellEnd"/>
            <w:proofErr w:type="gramEnd"/>
            <w:r w:rsidR="00A061BC" w:rsidRPr="00710A32">
              <w:rPr>
                <w:szCs w:val="20"/>
                <w:lang w:eastAsia="de-DE"/>
              </w:rPr>
              <w:t>.</w:t>
            </w:r>
          </w:p>
        </w:tc>
      </w:tr>
      <w:tr w:rsidR="00A061BC" w:rsidRPr="00710A32" w14:paraId="59104252" w14:textId="77777777" w:rsidTr="001D2B11">
        <w:tc>
          <w:tcPr>
            <w:tcW w:w="2263" w:type="dxa"/>
            <w:shd w:val="clear" w:color="auto" w:fill="auto"/>
          </w:tcPr>
          <w:p w14:paraId="5E741FDE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41CA1DA1" w14:textId="5D09001C" w:rsidR="001E7B70" w:rsidRPr="00710A32" w:rsidRDefault="006603A3" w:rsidP="001E7B70">
            <w:pPr>
              <w:pStyle w:val="Listenabsatz"/>
              <w:numPr>
                <w:ilvl w:val="0"/>
                <w:numId w:val="34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="001E7B70" w:rsidRPr="00F559A8">
              <w:rPr>
                <w:i/>
                <w:iCs/>
                <w:szCs w:val="20"/>
              </w:rPr>
              <w:t>Robot</w:t>
            </w:r>
            <w:r w:rsidR="001E7B70">
              <w:rPr>
                <w:i/>
                <w:iCs/>
                <w:szCs w:val="20"/>
              </w:rPr>
              <w:t xml:space="preserve"> </w:t>
            </w:r>
            <w:r w:rsidR="0064579E">
              <w:rPr>
                <w:szCs w:val="20"/>
              </w:rPr>
              <w:t xml:space="preserve">does not </w:t>
            </w:r>
            <w:r w:rsidR="001E7B70" w:rsidRPr="001E7B70">
              <w:rPr>
                <w:szCs w:val="20"/>
              </w:rPr>
              <w:t>detect</w:t>
            </w:r>
            <w:r w:rsidR="001E7B70">
              <w:rPr>
                <w:i/>
                <w:iCs/>
                <w:szCs w:val="20"/>
              </w:rPr>
              <w:t xml:space="preserve"> </w:t>
            </w:r>
            <w:proofErr w:type="spellStart"/>
            <w:r w:rsidR="001E7B70">
              <w:rPr>
                <w:i/>
                <w:iCs/>
                <w:szCs w:val="20"/>
              </w:rPr>
              <w:t>Trackline</w:t>
            </w:r>
            <w:proofErr w:type="spellEnd"/>
            <w:r w:rsidR="001E7B70">
              <w:rPr>
                <w:i/>
                <w:iCs/>
                <w:szCs w:val="20"/>
              </w:rPr>
              <w:t>.</w:t>
            </w:r>
          </w:p>
          <w:p w14:paraId="27F765FC" w14:textId="212477F7" w:rsidR="00183E45" w:rsidRPr="00183E45" w:rsidRDefault="006603A3" w:rsidP="001E7B70">
            <w:pPr>
              <w:pStyle w:val="Listenabsatz"/>
              <w:numPr>
                <w:ilvl w:val="0"/>
                <w:numId w:val="34"/>
              </w:numPr>
              <w:tabs>
                <w:tab w:val="clear" w:pos="8930"/>
              </w:tabs>
              <w:spacing w:after="160" w:line="259" w:lineRule="auto"/>
              <w:jc w:val="left"/>
              <w:rPr>
                <w:szCs w:val="20"/>
              </w:rPr>
            </w:pPr>
            <w:r w:rsidRPr="006603A3">
              <w:rPr>
                <w:color w:val="FF0000"/>
                <w:szCs w:val="20"/>
              </w:rPr>
              <w:t xml:space="preserve">The </w:t>
            </w:r>
            <w:r w:rsidR="0064579E" w:rsidRPr="006603A3">
              <w:rPr>
                <w:i/>
                <w:iCs/>
                <w:color w:val="FF0000"/>
                <w:szCs w:val="20"/>
              </w:rPr>
              <w:t>Robot</w:t>
            </w:r>
            <w:r w:rsidR="0064579E" w:rsidRPr="006603A3">
              <w:rPr>
                <w:color w:val="FF0000"/>
                <w:szCs w:val="20"/>
              </w:rPr>
              <w:t xml:space="preserve"> </w:t>
            </w:r>
            <w:r w:rsidRPr="006603A3">
              <w:rPr>
                <w:color w:val="FF0000"/>
                <w:lang w:eastAsia="de-DE"/>
              </w:rPr>
              <w:t>detects an error.?</w:t>
            </w:r>
          </w:p>
        </w:tc>
      </w:tr>
    </w:tbl>
    <w:p w14:paraId="1626F235" w14:textId="77777777" w:rsidR="00A061BC" w:rsidRDefault="00A061BC" w:rsidP="00765459"/>
    <w:p w14:paraId="1B6E0307" w14:textId="77777777" w:rsidR="006603A3" w:rsidRDefault="006603A3" w:rsidP="00765459"/>
    <w:p w14:paraId="7931E054" w14:textId="77777777" w:rsidR="006603A3" w:rsidRDefault="006603A3" w:rsidP="00765459"/>
    <w:p w14:paraId="23DA7A91" w14:textId="77777777" w:rsidR="001F4096" w:rsidRDefault="001F4096" w:rsidP="00765459"/>
    <w:p w14:paraId="53ECB1F5" w14:textId="77777777" w:rsidR="006603A3" w:rsidRDefault="006603A3" w:rsidP="00765459"/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D6194A" w:rsidRPr="00710A32" w14:paraId="26BC089A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62161594" w14:textId="77777777" w:rsidR="00D6194A" w:rsidRPr="00710A32" w:rsidRDefault="00D6194A" w:rsidP="001D2B11">
            <w:pPr>
              <w:jc w:val="left"/>
              <w:rPr>
                <w:lang w:eastAsia="de-DE"/>
              </w:rPr>
            </w:pPr>
            <w:r w:rsidRPr="00710A32">
              <w:lastRenderedPageBreak/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0446AF34" w14:textId="79DA70AB" w:rsidR="00D6194A" w:rsidRPr="00710A32" w:rsidRDefault="00766CB3" w:rsidP="001D2B11">
            <w:pPr>
              <w:jc w:val="left"/>
            </w:pPr>
            <w:r>
              <w:t>R_</w:t>
            </w:r>
            <w:r w:rsidR="00D6194A">
              <w:t>C1</w:t>
            </w:r>
          </w:p>
        </w:tc>
      </w:tr>
      <w:tr w:rsidR="00D6194A" w:rsidRPr="00710A32" w14:paraId="3C045AB7" w14:textId="77777777" w:rsidTr="001D2B11">
        <w:tc>
          <w:tcPr>
            <w:tcW w:w="2263" w:type="dxa"/>
            <w:shd w:val="clear" w:color="auto" w:fill="auto"/>
          </w:tcPr>
          <w:p w14:paraId="16A2C3F4" w14:textId="77777777" w:rsidR="00D6194A" w:rsidRPr="00710A32" w:rsidRDefault="00D6194A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7D443078" w14:textId="23C00154" w:rsidR="00D6194A" w:rsidRPr="00710A32" w:rsidRDefault="00D6194A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Calibrate </w:t>
            </w:r>
            <w:r w:rsidR="005F38CB">
              <w:rPr>
                <w:szCs w:val="20"/>
              </w:rPr>
              <w:t>s</w:t>
            </w:r>
            <w:r>
              <w:rPr>
                <w:szCs w:val="20"/>
              </w:rPr>
              <w:t>ensors</w:t>
            </w:r>
          </w:p>
        </w:tc>
      </w:tr>
      <w:tr w:rsidR="00D6194A" w:rsidRPr="00710A32" w14:paraId="5DEDB23E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0E18E059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6B635CD8" w14:textId="39AE2F3E" w:rsidR="00D6194A" w:rsidRPr="00710A32" w:rsidRDefault="00D6194A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After</w:t>
            </w:r>
            <w:r w:rsidR="00535141">
              <w:rPr>
                <w:szCs w:val="20"/>
              </w:rPr>
              <w:t xml:space="preserve"> the </w:t>
            </w:r>
            <w:r w:rsidR="00535141" w:rsidRPr="00535141">
              <w:rPr>
                <w:i/>
                <w:iCs/>
                <w:szCs w:val="20"/>
              </w:rPr>
              <w:t>Robot</w:t>
            </w:r>
            <w:r w:rsidR="00535141">
              <w:rPr>
                <w:i/>
                <w:iCs/>
                <w:szCs w:val="20"/>
              </w:rPr>
              <w:t xml:space="preserve"> </w:t>
            </w:r>
            <w:r w:rsidR="00535141" w:rsidRPr="00BF7E4A">
              <w:rPr>
                <w:szCs w:val="20"/>
              </w:rPr>
              <w:t>is powered on</w:t>
            </w:r>
            <w:r w:rsidR="00BF7E4A" w:rsidRPr="00BF7E4A">
              <w:rPr>
                <w:szCs w:val="20"/>
              </w:rPr>
              <w:t xml:space="preserve"> or</w:t>
            </w:r>
            <w:r>
              <w:rPr>
                <w:szCs w:val="20"/>
              </w:rPr>
              <w:t xml:space="preserve"> the </w:t>
            </w:r>
            <w:proofErr w:type="spellStart"/>
            <w:r w:rsidR="00780A2F">
              <w:rPr>
                <w:i/>
                <w:iCs/>
                <w:szCs w:val="20"/>
              </w:rPr>
              <w:t>ButtonC</w:t>
            </w:r>
            <w:proofErr w:type="spellEnd"/>
            <w:r>
              <w:rPr>
                <w:szCs w:val="20"/>
              </w:rPr>
              <w:t xml:space="preserve"> is </w:t>
            </w:r>
            <w:r w:rsidR="00780A2F">
              <w:rPr>
                <w:szCs w:val="20"/>
              </w:rPr>
              <w:t xml:space="preserve">pressed </w:t>
            </w:r>
            <w:r>
              <w:rPr>
                <w:szCs w:val="20"/>
              </w:rPr>
              <w:t xml:space="preserve">by </w:t>
            </w:r>
            <w:r w:rsidR="00E71275">
              <w:rPr>
                <w:szCs w:val="20"/>
              </w:rPr>
              <w:t>the</w:t>
            </w:r>
            <w:r>
              <w:rPr>
                <w:szCs w:val="20"/>
              </w:rPr>
              <w:t xml:space="preserve"> user, the </w:t>
            </w:r>
            <w:r w:rsidRPr="003947DE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calibrates its sensors.</w:t>
            </w:r>
          </w:p>
        </w:tc>
      </w:tr>
      <w:tr w:rsidR="00D6194A" w:rsidRPr="00710A32" w14:paraId="4904D8C0" w14:textId="77777777" w:rsidTr="001D2B11">
        <w:tc>
          <w:tcPr>
            <w:tcW w:w="2263" w:type="dxa"/>
            <w:shd w:val="clear" w:color="auto" w:fill="auto"/>
          </w:tcPr>
          <w:p w14:paraId="02DBE465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48D5B16F" w14:textId="77777777" w:rsidR="00D6194A" w:rsidRPr="00710A32" w:rsidRDefault="00D6194A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proofErr w:type="spellStart"/>
            <w:r w:rsidRPr="003C782E">
              <w:rPr>
                <w:i/>
                <w:iCs/>
                <w:szCs w:val="20"/>
              </w:rPr>
              <w:t>PowerSwitch</w:t>
            </w:r>
            <w:proofErr w:type="spellEnd"/>
            <w:r>
              <w:rPr>
                <w:szCs w:val="20"/>
              </w:rPr>
              <w:t xml:space="preserve"> is on.</w:t>
            </w:r>
          </w:p>
        </w:tc>
      </w:tr>
      <w:tr w:rsidR="00D6194A" w:rsidRPr="00710A32" w14:paraId="327E2008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59FC1E08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38190268" w14:textId="77777777" w:rsidR="00D6194A" w:rsidRPr="00710A32" w:rsidRDefault="00D6194A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Sensors are calibrated.</w:t>
            </w:r>
          </w:p>
        </w:tc>
      </w:tr>
      <w:tr w:rsidR="00D6194A" w:rsidRPr="00710A32" w14:paraId="7F0D29BF" w14:textId="77777777" w:rsidTr="001D2B11">
        <w:tc>
          <w:tcPr>
            <w:tcW w:w="2263" w:type="dxa"/>
            <w:shd w:val="clear" w:color="auto" w:fill="auto"/>
          </w:tcPr>
          <w:p w14:paraId="2B9F9AFD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2509ABB6" w14:textId="0B6A8B02" w:rsidR="00D6194A" w:rsidRPr="00710A32" w:rsidRDefault="001F4096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D6194A" w:rsidRPr="00710A32" w14:paraId="653414DF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37079347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38A9CD41" w14:textId="77777777" w:rsidR="00D6194A" w:rsidRPr="00710A32" w:rsidRDefault="00D6194A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User</w:t>
            </w:r>
          </w:p>
        </w:tc>
      </w:tr>
      <w:tr w:rsidR="00D6194A" w:rsidRPr="00710A32" w14:paraId="3F3EA9D4" w14:textId="77777777" w:rsidTr="001D2B11">
        <w:tc>
          <w:tcPr>
            <w:tcW w:w="2263" w:type="dxa"/>
            <w:shd w:val="clear" w:color="auto" w:fill="auto"/>
          </w:tcPr>
          <w:p w14:paraId="1A119C2F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30A18381" w14:textId="77777777" w:rsidR="00D6194A" w:rsidRPr="00710A32" w:rsidRDefault="00D6194A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User interaction</w:t>
            </w:r>
          </w:p>
        </w:tc>
      </w:tr>
      <w:tr w:rsidR="00D6194A" w:rsidRPr="00710A32" w14:paraId="52E62D62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62060C2C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1D0DCBE1" w14:textId="33DFEB2C" w:rsidR="00D6194A" w:rsidRDefault="00D6194A" w:rsidP="00D6194A">
            <w:pPr>
              <w:pStyle w:val="Listenabsatz"/>
              <w:numPr>
                <w:ilvl w:val="0"/>
                <w:numId w:val="36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User turns </w:t>
            </w:r>
            <w:proofErr w:type="spellStart"/>
            <w:r w:rsidRPr="00C20E5C">
              <w:rPr>
                <w:i/>
                <w:iCs/>
                <w:szCs w:val="20"/>
                <w:lang w:eastAsia="de-DE"/>
              </w:rPr>
              <w:t>PowerSwitch</w:t>
            </w:r>
            <w:proofErr w:type="spellEnd"/>
            <w:r>
              <w:rPr>
                <w:szCs w:val="20"/>
                <w:lang w:eastAsia="de-DE"/>
              </w:rPr>
              <w:t xml:space="preserve"> on</w:t>
            </w:r>
            <w:r w:rsidR="002E4454">
              <w:rPr>
                <w:szCs w:val="20"/>
                <w:lang w:eastAsia="de-DE"/>
              </w:rPr>
              <w:t xml:space="preserve"> or presses </w:t>
            </w:r>
            <w:proofErr w:type="spellStart"/>
            <w:r w:rsidR="002E4454" w:rsidRPr="002E4454">
              <w:rPr>
                <w:i/>
                <w:iCs/>
                <w:szCs w:val="20"/>
                <w:lang w:eastAsia="de-DE"/>
              </w:rPr>
              <w:t>ButtonC</w:t>
            </w:r>
            <w:proofErr w:type="spellEnd"/>
            <w:r w:rsidRPr="00710A32">
              <w:rPr>
                <w:szCs w:val="20"/>
                <w:lang w:eastAsia="de-DE"/>
              </w:rPr>
              <w:t>.</w:t>
            </w:r>
          </w:p>
          <w:p w14:paraId="1A621448" w14:textId="3503DFDC" w:rsidR="009F437A" w:rsidRPr="00710A32" w:rsidRDefault="009F437A" w:rsidP="00D6194A">
            <w:pPr>
              <w:pStyle w:val="Listenabsatz"/>
              <w:numPr>
                <w:ilvl w:val="0"/>
                <w:numId w:val="36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>Conditions for calibration are fulfilled.</w:t>
            </w:r>
          </w:p>
          <w:p w14:paraId="35532CB0" w14:textId="77777777" w:rsidR="00D6194A" w:rsidRPr="00C20E5C" w:rsidRDefault="00D6194A" w:rsidP="00D6194A">
            <w:pPr>
              <w:pStyle w:val="Listenabsatz"/>
              <w:numPr>
                <w:ilvl w:val="0"/>
                <w:numId w:val="36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</w:t>
            </w:r>
            <w:r w:rsidRPr="00C20E5C">
              <w:rPr>
                <w:i/>
                <w:iCs/>
                <w:szCs w:val="20"/>
                <w:lang w:eastAsia="de-DE"/>
              </w:rPr>
              <w:t>Robot</w:t>
            </w:r>
            <w:r>
              <w:rPr>
                <w:szCs w:val="20"/>
                <w:lang w:eastAsia="de-DE"/>
              </w:rPr>
              <w:t xml:space="preserve"> calibrates its sensors</w:t>
            </w:r>
            <w:r w:rsidRPr="00710A32">
              <w:rPr>
                <w:szCs w:val="20"/>
                <w:lang w:eastAsia="de-DE"/>
              </w:rPr>
              <w:t>.</w:t>
            </w:r>
          </w:p>
        </w:tc>
      </w:tr>
      <w:tr w:rsidR="00D6194A" w:rsidRPr="00710A32" w14:paraId="0451A9C8" w14:textId="77777777" w:rsidTr="001D2B11">
        <w:tc>
          <w:tcPr>
            <w:tcW w:w="2263" w:type="dxa"/>
            <w:shd w:val="clear" w:color="auto" w:fill="auto"/>
          </w:tcPr>
          <w:p w14:paraId="6367F373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25F35D5E" w14:textId="4AA9707E" w:rsidR="00D6194A" w:rsidRPr="001F4096" w:rsidRDefault="001F4096" w:rsidP="001F4096">
            <w:p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-</w:t>
            </w:r>
          </w:p>
        </w:tc>
      </w:tr>
    </w:tbl>
    <w:p w14:paraId="09911EF7" w14:textId="77777777" w:rsidR="006603A3" w:rsidRDefault="006603A3" w:rsidP="00765459"/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766CB3" w:rsidRPr="00710A32" w14:paraId="0D0E54CE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64A09EE9" w14:textId="77777777" w:rsidR="00766CB3" w:rsidRPr="00710A32" w:rsidRDefault="00766CB3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00FD3607" w14:textId="46063E1E" w:rsidR="00766CB3" w:rsidRPr="00710A32" w:rsidRDefault="00766CB3" w:rsidP="001D2B11">
            <w:pPr>
              <w:jc w:val="left"/>
            </w:pPr>
            <w:r>
              <w:t>R_P1</w:t>
            </w:r>
          </w:p>
        </w:tc>
      </w:tr>
      <w:tr w:rsidR="00766CB3" w:rsidRPr="00710A32" w14:paraId="7716ACF1" w14:textId="77777777" w:rsidTr="001D2B11">
        <w:tc>
          <w:tcPr>
            <w:tcW w:w="2263" w:type="dxa"/>
            <w:shd w:val="clear" w:color="auto" w:fill="auto"/>
          </w:tcPr>
          <w:p w14:paraId="79D82765" w14:textId="77777777" w:rsidR="00766CB3" w:rsidRPr="00710A32" w:rsidRDefault="00766CB3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746C3ABF" w14:textId="07B4AC3E" w:rsidR="00766CB3" w:rsidRPr="00710A32" w:rsidRDefault="00766CB3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Set </w:t>
            </w:r>
            <w:r w:rsidR="005F38CB">
              <w:rPr>
                <w:szCs w:val="20"/>
              </w:rPr>
              <w:t>p</w:t>
            </w:r>
            <w:r>
              <w:rPr>
                <w:szCs w:val="20"/>
              </w:rPr>
              <w:t xml:space="preserve">arameter </w:t>
            </w:r>
            <w:r w:rsidR="005F38CB">
              <w:rPr>
                <w:szCs w:val="20"/>
              </w:rPr>
              <w:t>s</w:t>
            </w:r>
            <w:r>
              <w:rPr>
                <w:szCs w:val="20"/>
              </w:rPr>
              <w:t>ets</w:t>
            </w:r>
          </w:p>
        </w:tc>
      </w:tr>
      <w:tr w:rsidR="00766CB3" w:rsidRPr="00710A32" w14:paraId="799F88BC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3BF5879F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5560B228" w14:textId="3B45BD67" w:rsidR="00766CB3" w:rsidRPr="00710A32" w:rsidRDefault="00766CB3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After </w:t>
            </w:r>
            <w:proofErr w:type="spellStart"/>
            <w:r>
              <w:rPr>
                <w:i/>
                <w:iCs/>
                <w:szCs w:val="20"/>
              </w:rPr>
              <w:t>Button</w:t>
            </w:r>
            <w:r w:rsidR="004A18AA">
              <w:rPr>
                <w:i/>
                <w:iCs/>
                <w:szCs w:val="20"/>
              </w:rPr>
              <w:t>B</w:t>
            </w:r>
            <w:proofErr w:type="spellEnd"/>
            <w:r>
              <w:rPr>
                <w:szCs w:val="20"/>
              </w:rPr>
              <w:t xml:space="preserve"> is pressed by </w:t>
            </w:r>
            <w:r w:rsidR="00E71275">
              <w:rPr>
                <w:szCs w:val="20"/>
              </w:rPr>
              <w:t>the</w:t>
            </w:r>
            <w:r>
              <w:rPr>
                <w:szCs w:val="20"/>
              </w:rPr>
              <w:t xml:space="preserve"> user, the </w:t>
            </w:r>
            <w:r w:rsidR="00487888">
              <w:rPr>
                <w:szCs w:val="20"/>
              </w:rPr>
              <w:t>user can select</w:t>
            </w:r>
            <w:r w:rsidR="006B2105">
              <w:rPr>
                <w:szCs w:val="20"/>
              </w:rPr>
              <w:t xml:space="preserve"> a parameter set.</w:t>
            </w:r>
          </w:p>
        </w:tc>
      </w:tr>
      <w:tr w:rsidR="00766CB3" w:rsidRPr="00710A32" w14:paraId="54CB80A3" w14:textId="77777777" w:rsidTr="001D2B11">
        <w:tc>
          <w:tcPr>
            <w:tcW w:w="2263" w:type="dxa"/>
            <w:shd w:val="clear" w:color="auto" w:fill="auto"/>
          </w:tcPr>
          <w:p w14:paraId="784D9D30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5494353E" w14:textId="77777777" w:rsidR="00766CB3" w:rsidRPr="00710A32" w:rsidRDefault="00766CB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proofErr w:type="spellStart"/>
            <w:r w:rsidRPr="003C782E">
              <w:rPr>
                <w:i/>
                <w:iCs/>
                <w:szCs w:val="20"/>
              </w:rPr>
              <w:t>PowerSwitch</w:t>
            </w:r>
            <w:proofErr w:type="spellEnd"/>
            <w:r>
              <w:rPr>
                <w:szCs w:val="20"/>
              </w:rPr>
              <w:t xml:space="preserve"> is on.</w:t>
            </w:r>
          </w:p>
        </w:tc>
      </w:tr>
      <w:tr w:rsidR="00766CB3" w:rsidRPr="00710A32" w14:paraId="7D7FE838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1E12C363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50DE5C18" w14:textId="5FF8500C" w:rsidR="00766CB3" w:rsidRPr="00710A32" w:rsidRDefault="00300FD6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Parameter set selected.</w:t>
            </w:r>
          </w:p>
        </w:tc>
      </w:tr>
      <w:tr w:rsidR="00766CB3" w:rsidRPr="00710A32" w14:paraId="7CE0966B" w14:textId="77777777" w:rsidTr="001D2B11">
        <w:tc>
          <w:tcPr>
            <w:tcW w:w="2263" w:type="dxa"/>
            <w:shd w:val="clear" w:color="auto" w:fill="auto"/>
          </w:tcPr>
          <w:p w14:paraId="2EFCB4F0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2FB63A1F" w14:textId="48DA12E3" w:rsidR="00766CB3" w:rsidRPr="00710A32" w:rsidRDefault="00467921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766CB3" w:rsidRPr="00710A32" w14:paraId="72877F5F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4EF77AEF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07340A9B" w14:textId="77777777" w:rsidR="00766CB3" w:rsidRPr="00710A32" w:rsidRDefault="00766CB3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User</w:t>
            </w:r>
          </w:p>
        </w:tc>
      </w:tr>
      <w:tr w:rsidR="00766CB3" w:rsidRPr="00710A32" w14:paraId="178D55FE" w14:textId="77777777" w:rsidTr="001D2B11">
        <w:tc>
          <w:tcPr>
            <w:tcW w:w="2263" w:type="dxa"/>
            <w:shd w:val="clear" w:color="auto" w:fill="auto"/>
          </w:tcPr>
          <w:p w14:paraId="532E6003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352640B6" w14:textId="77777777" w:rsidR="00766CB3" w:rsidRPr="00710A32" w:rsidRDefault="00766CB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User interaction</w:t>
            </w:r>
          </w:p>
        </w:tc>
      </w:tr>
      <w:tr w:rsidR="00766CB3" w:rsidRPr="00710A32" w14:paraId="4E1AF444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428BCE1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49E2C1C7" w14:textId="09159E83" w:rsidR="00766CB3" w:rsidRPr="00157AD6" w:rsidRDefault="001C1DDA" w:rsidP="00157AD6">
            <w:pPr>
              <w:pStyle w:val="Listenabsatz"/>
              <w:numPr>
                <w:ilvl w:val="0"/>
                <w:numId w:val="38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proofErr w:type="spellStart"/>
            <w:r w:rsidRPr="00157AD6">
              <w:rPr>
                <w:i/>
                <w:iCs/>
                <w:szCs w:val="20"/>
                <w:lang w:eastAsia="de-DE"/>
              </w:rPr>
              <w:t>ButtonB</w:t>
            </w:r>
            <w:proofErr w:type="spellEnd"/>
            <w:r w:rsidRPr="00157AD6">
              <w:rPr>
                <w:szCs w:val="20"/>
                <w:lang w:eastAsia="de-DE"/>
              </w:rPr>
              <w:t xml:space="preserve"> is pressed by </w:t>
            </w:r>
            <w:r w:rsidR="00E71275" w:rsidRPr="00157AD6">
              <w:rPr>
                <w:szCs w:val="20"/>
                <w:lang w:eastAsia="de-DE"/>
              </w:rPr>
              <w:t>the</w:t>
            </w:r>
            <w:r w:rsidRPr="00157AD6">
              <w:rPr>
                <w:szCs w:val="20"/>
                <w:lang w:eastAsia="de-DE"/>
              </w:rPr>
              <w:t xml:space="preserve"> user</w:t>
            </w:r>
            <w:r w:rsidR="00766CB3" w:rsidRPr="00157AD6">
              <w:rPr>
                <w:szCs w:val="20"/>
                <w:lang w:eastAsia="de-DE"/>
              </w:rPr>
              <w:t>.</w:t>
            </w:r>
          </w:p>
          <w:p w14:paraId="3BEB54A4" w14:textId="71EE0607" w:rsidR="00766CB3" w:rsidRPr="00157AD6" w:rsidRDefault="00300FD6" w:rsidP="00157AD6">
            <w:pPr>
              <w:pStyle w:val="Listenabsatz"/>
              <w:numPr>
                <w:ilvl w:val="0"/>
                <w:numId w:val="38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157AD6">
              <w:rPr>
                <w:szCs w:val="20"/>
              </w:rPr>
              <w:t>The User selects a parameter set.</w:t>
            </w:r>
          </w:p>
        </w:tc>
      </w:tr>
      <w:tr w:rsidR="00766CB3" w:rsidRPr="00710A32" w14:paraId="64C66166" w14:textId="77777777" w:rsidTr="001D2B11">
        <w:tc>
          <w:tcPr>
            <w:tcW w:w="2263" w:type="dxa"/>
            <w:shd w:val="clear" w:color="auto" w:fill="auto"/>
          </w:tcPr>
          <w:p w14:paraId="7B19A2A0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22384BF3" w14:textId="7B80E075" w:rsidR="00766CB3" w:rsidRPr="00467921" w:rsidRDefault="00467921" w:rsidP="00467921">
            <w:p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-</w:t>
            </w:r>
          </w:p>
        </w:tc>
      </w:tr>
    </w:tbl>
    <w:p w14:paraId="6064BC8D" w14:textId="77777777" w:rsidR="002E4454" w:rsidRDefault="002E4454" w:rsidP="00765459"/>
    <w:p w14:paraId="5644A330" w14:textId="77777777" w:rsidR="002E4454" w:rsidRDefault="002E4454" w:rsidP="00765459"/>
    <w:p w14:paraId="7030EFFB" w14:textId="77777777" w:rsidR="002E4454" w:rsidRDefault="002E4454" w:rsidP="00765459"/>
    <w:p w14:paraId="0452BE41" w14:textId="77777777" w:rsidR="002E4454" w:rsidRDefault="002E4454" w:rsidP="00765459"/>
    <w:p w14:paraId="0545D301" w14:textId="77777777" w:rsidR="002E4454" w:rsidRDefault="002E4454" w:rsidP="00765459"/>
    <w:p w14:paraId="74A789C6" w14:textId="77777777" w:rsidR="002E4454" w:rsidRDefault="002E4454" w:rsidP="00765459"/>
    <w:p w14:paraId="4DB8B7E0" w14:textId="77777777" w:rsidR="002E4454" w:rsidRDefault="002E4454" w:rsidP="00765459"/>
    <w:p w14:paraId="4BE589F0" w14:textId="77777777" w:rsidR="002E4454" w:rsidRDefault="002E4454" w:rsidP="00765459"/>
    <w:p w14:paraId="0049EF6A" w14:textId="77359A19" w:rsidR="002E4454" w:rsidRPr="00DA0B71" w:rsidRDefault="00DA0B71" w:rsidP="00DA0B71">
      <w:pPr>
        <w:pStyle w:val="berschrift3"/>
        <w:rPr>
          <w:b w:val="0"/>
          <w:bCs/>
          <w:i/>
          <w:iCs/>
        </w:rPr>
      </w:pPr>
      <w:r w:rsidRPr="00DA0B71">
        <w:rPr>
          <w:b w:val="0"/>
          <w:bCs/>
          <w:i/>
          <w:iCs/>
        </w:rPr>
        <w:lastRenderedPageBreak/>
        <w:t>Use Cases – System Software</w:t>
      </w:r>
    </w:p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DA0B71" w:rsidRPr="00710A32" w14:paraId="3081F711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6FC92A0A" w14:textId="77777777" w:rsidR="00DA0B71" w:rsidRPr="00710A32" w:rsidRDefault="00DA0B71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135EA238" w14:textId="0A8B5E52" w:rsidR="00DA0B71" w:rsidRPr="00710A32" w:rsidRDefault="00DA0B71" w:rsidP="001D2B11">
            <w:pPr>
              <w:jc w:val="left"/>
            </w:pPr>
            <w:r>
              <w:t>S_L1</w:t>
            </w:r>
          </w:p>
        </w:tc>
      </w:tr>
      <w:tr w:rsidR="00DA0B71" w:rsidRPr="00710A32" w14:paraId="5C96F2E5" w14:textId="77777777" w:rsidTr="001D2B11">
        <w:tc>
          <w:tcPr>
            <w:tcW w:w="2263" w:type="dxa"/>
            <w:shd w:val="clear" w:color="auto" w:fill="auto"/>
          </w:tcPr>
          <w:p w14:paraId="04F00DE9" w14:textId="77777777" w:rsidR="00DA0B71" w:rsidRPr="00710A32" w:rsidRDefault="00DA0B71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0852691B" w14:textId="7AE294AB" w:rsidR="00DA0B71" w:rsidRPr="00710A32" w:rsidRDefault="004712F0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Detect </w:t>
            </w:r>
            <w:r w:rsidR="005F38CB">
              <w:rPr>
                <w:szCs w:val="20"/>
              </w:rPr>
              <w:t>s</w:t>
            </w:r>
            <w:r>
              <w:rPr>
                <w:szCs w:val="20"/>
              </w:rPr>
              <w:t>tart</w:t>
            </w:r>
          </w:p>
        </w:tc>
      </w:tr>
      <w:tr w:rsidR="00DA0B71" w:rsidRPr="00710A32" w14:paraId="1EC4D091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5F11CFA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2DF157DF" w14:textId="18C73072" w:rsidR="00DA0B71" w:rsidRPr="00710A32" w:rsidRDefault="004B0A1D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If the </w:t>
            </w:r>
            <w:proofErr w:type="spellStart"/>
            <w:r w:rsidR="005F7D3A">
              <w:rPr>
                <w:i/>
                <w:iCs/>
                <w:szCs w:val="20"/>
              </w:rPr>
              <w:t>L</w:t>
            </w:r>
            <w:r w:rsidR="00DF30A0">
              <w:rPr>
                <w:i/>
                <w:iCs/>
                <w:szCs w:val="20"/>
              </w:rPr>
              <w:t>ine</w:t>
            </w:r>
            <w:r w:rsidR="005F7D3A">
              <w:rPr>
                <w:i/>
                <w:iCs/>
                <w:szCs w:val="20"/>
              </w:rPr>
              <w:t>SensorArray</w:t>
            </w:r>
            <w:proofErr w:type="spellEnd"/>
            <w:r w:rsidR="00F143EA">
              <w:rPr>
                <w:szCs w:val="20"/>
              </w:rPr>
              <w:t xml:space="preserve"> detects the </w:t>
            </w:r>
            <w:proofErr w:type="spellStart"/>
            <w:r w:rsidR="00F143EA" w:rsidRPr="00F143EA">
              <w:rPr>
                <w:i/>
                <w:iCs/>
                <w:szCs w:val="20"/>
              </w:rPr>
              <w:t>Startline</w:t>
            </w:r>
            <w:proofErr w:type="spellEnd"/>
            <w:r w:rsidR="00F143EA">
              <w:rPr>
                <w:szCs w:val="20"/>
              </w:rPr>
              <w:t xml:space="preserve"> for the first time</w:t>
            </w:r>
            <w:r w:rsidR="005651C1">
              <w:rPr>
                <w:szCs w:val="20"/>
              </w:rPr>
              <w:t xml:space="preserve">, </w:t>
            </w:r>
            <w:r w:rsidR="00EB184F">
              <w:rPr>
                <w:szCs w:val="20"/>
              </w:rPr>
              <w:t xml:space="preserve">the </w:t>
            </w:r>
            <w:r w:rsidR="008C4C05">
              <w:rPr>
                <w:szCs w:val="20"/>
              </w:rPr>
              <w:t>time measurement</w:t>
            </w:r>
            <w:r w:rsidR="00D9528D">
              <w:rPr>
                <w:szCs w:val="20"/>
              </w:rPr>
              <w:t xml:space="preserve"> </w:t>
            </w:r>
            <w:proofErr w:type="gramStart"/>
            <w:r w:rsidR="00D9528D">
              <w:rPr>
                <w:szCs w:val="20"/>
              </w:rPr>
              <w:t>starts</w:t>
            </w:r>
            <w:proofErr w:type="gramEnd"/>
            <w:r w:rsidR="00DF30A0">
              <w:rPr>
                <w:szCs w:val="20"/>
              </w:rPr>
              <w:t xml:space="preserve"> and a </w:t>
            </w:r>
            <w:r w:rsidR="00DF30A0" w:rsidRPr="00DF30A0">
              <w:rPr>
                <w:i/>
                <w:iCs/>
                <w:szCs w:val="20"/>
              </w:rPr>
              <w:t>Beep</w:t>
            </w:r>
            <w:r w:rsidR="00DF30A0">
              <w:rPr>
                <w:szCs w:val="20"/>
              </w:rPr>
              <w:t xml:space="preserve"> is emitted</w:t>
            </w:r>
            <w:r w:rsidR="00DA0B71">
              <w:rPr>
                <w:szCs w:val="20"/>
              </w:rPr>
              <w:t>.</w:t>
            </w:r>
          </w:p>
        </w:tc>
      </w:tr>
      <w:tr w:rsidR="00DA0B71" w:rsidRPr="00710A32" w14:paraId="56C60191" w14:textId="77777777" w:rsidTr="001D2B11">
        <w:tc>
          <w:tcPr>
            <w:tcW w:w="2263" w:type="dxa"/>
            <w:shd w:val="clear" w:color="auto" w:fill="auto"/>
          </w:tcPr>
          <w:p w14:paraId="7F821A3F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3D35DF58" w14:textId="40A41AFC" w:rsidR="00DA0B71" w:rsidRPr="00B13751" w:rsidRDefault="00B13751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r w:rsidRPr="00B13751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is driving.</w:t>
            </w:r>
          </w:p>
        </w:tc>
      </w:tr>
      <w:tr w:rsidR="00DA0B71" w:rsidRPr="00710A32" w14:paraId="15F3353B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05370646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2AF862CE" w14:textId="0559EA41" w:rsidR="00DA0B71" w:rsidRPr="00710A32" w:rsidRDefault="008C4C05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The time measurement </w:t>
            </w:r>
            <w:r w:rsidR="000D5E27">
              <w:rPr>
                <w:szCs w:val="20"/>
              </w:rPr>
              <w:t>is running.</w:t>
            </w:r>
          </w:p>
        </w:tc>
      </w:tr>
      <w:tr w:rsidR="00DA0B71" w:rsidRPr="00710A32" w14:paraId="0CF4E14C" w14:textId="77777777" w:rsidTr="001D2B11">
        <w:tc>
          <w:tcPr>
            <w:tcW w:w="2263" w:type="dxa"/>
            <w:shd w:val="clear" w:color="auto" w:fill="auto"/>
          </w:tcPr>
          <w:p w14:paraId="2E4DDB59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7BE4A0AC" w14:textId="3D9B61E9" w:rsidR="00DA0B71" w:rsidRPr="00710A32" w:rsidRDefault="00C10C5F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proofErr w:type="spellStart"/>
            <w:r w:rsidRPr="00C10C5F">
              <w:rPr>
                <w:i/>
                <w:iCs/>
                <w:szCs w:val="20"/>
              </w:rPr>
              <w:t>Startline</w:t>
            </w:r>
            <w:proofErr w:type="spellEnd"/>
            <w:r>
              <w:rPr>
                <w:szCs w:val="20"/>
              </w:rPr>
              <w:t xml:space="preserve"> not detected.</w:t>
            </w:r>
          </w:p>
        </w:tc>
      </w:tr>
      <w:tr w:rsidR="00DA0B71" w:rsidRPr="00710A32" w14:paraId="4F0F1854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973C8FF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59F2B4CE" w14:textId="28F40D68" w:rsidR="00DA0B71" w:rsidRPr="00710A32" w:rsidRDefault="00FF7D57" w:rsidP="001D2B11">
            <w:pPr>
              <w:spacing w:after="60"/>
              <w:rPr>
                <w:szCs w:val="20"/>
              </w:rPr>
            </w:pPr>
            <w:proofErr w:type="spellStart"/>
            <w:r>
              <w:rPr>
                <w:i/>
                <w:iCs/>
                <w:szCs w:val="20"/>
              </w:rPr>
              <w:t>LineSensorArray</w:t>
            </w:r>
            <w:proofErr w:type="spellEnd"/>
            <w:r w:rsidR="00A40DEE">
              <w:rPr>
                <w:i/>
                <w:iCs/>
                <w:szCs w:val="20"/>
              </w:rPr>
              <w:t>, Buzzer</w:t>
            </w:r>
          </w:p>
        </w:tc>
      </w:tr>
      <w:tr w:rsidR="00DA0B71" w:rsidRPr="00710A32" w14:paraId="2F2CC738" w14:textId="77777777" w:rsidTr="001D2B11">
        <w:tc>
          <w:tcPr>
            <w:tcW w:w="2263" w:type="dxa"/>
            <w:shd w:val="clear" w:color="auto" w:fill="auto"/>
          </w:tcPr>
          <w:p w14:paraId="11253206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5AFCCC0C" w14:textId="4B08072A" w:rsidR="00DA0B71" w:rsidRPr="00710A32" w:rsidRDefault="004A4B50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proofErr w:type="spellStart"/>
            <w:r w:rsidRPr="00F143EA">
              <w:rPr>
                <w:i/>
                <w:iCs/>
                <w:szCs w:val="20"/>
              </w:rPr>
              <w:t>Startline</w:t>
            </w:r>
            <w:proofErr w:type="spellEnd"/>
          </w:p>
        </w:tc>
      </w:tr>
      <w:tr w:rsidR="00DA0B71" w:rsidRPr="00710A32" w14:paraId="09F9BD10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63E38788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44BC266E" w14:textId="566F3F9E" w:rsidR="005448B4" w:rsidRDefault="005448B4" w:rsidP="00DA0B71">
            <w:pPr>
              <w:pStyle w:val="Listenabsatz"/>
              <w:numPr>
                <w:ilvl w:val="0"/>
                <w:numId w:val="3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proofErr w:type="spellStart"/>
            <w:r>
              <w:rPr>
                <w:i/>
                <w:iCs/>
                <w:szCs w:val="20"/>
              </w:rPr>
              <w:t>LineSensorArray</w:t>
            </w:r>
            <w:proofErr w:type="spellEnd"/>
            <w:r>
              <w:rPr>
                <w:szCs w:val="20"/>
              </w:rPr>
              <w:t xml:space="preserve"> detects the </w:t>
            </w:r>
            <w:proofErr w:type="spellStart"/>
            <w:r w:rsidRPr="00F143EA">
              <w:rPr>
                <w:i/>
                <w:iCs/>
                <w:szCs w:val="20"/>
              </w:rPr>
              <w:t>Startline</w:t>
            </w:r>
            <w:proofErr w:type="spellEnd"/>
            <w:r>
              <w:rPr>
                <w:szCs w:val="20"/>
              </w:rPr>
              <w:t xml:space="preserve"> for the first time.</w:t>
            </w:r>
          </w:p>
          <w:p w14:paraId="2DDD5585" w14:textId="77777777" w:rsidR="00DA0B71" w:rsidRDefault="00DA0B71" w:rsidP="00DA0B71">
            <w:pPr>
              <w:pStyle w:val="Listenabsatz"/>
              <w:numPr>
                <w:ilvl w:val="0"/>
                <w:numId w:val="3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157AD6">
              <w:rPr>
                <w:szCs w:val="20"/>
              </w:rPr>
              <w:t xml:space="preserve">The </w:t>
            </w:r>
            <w:r w:rsidR="005448B4">
              <w:rPr>
                <w:szCs w:val="20"/>
              </w:rPr>
              <w:t>time measurement starts</w:t>
            </w:r>
            <w:r w:rsidRPr="00157AD6">
              <w:rPr>
                <w:szCs w:val="20"/>
              </w:rPr>
              <w:t>.</w:t>
            </w:r>
          </w:p>
          <w:p w14:paraId="0AC6DC2F" w14:textId="30656504" w:rsidR="00CA32E1" w:rsidRPr="00157AD6" w:rsidRDefault="00A40DEE" w:rsidP="00DA0B71">
            <w:pPr>
              <w:pStyle w:val="Listenabsatz"/>
              <w:numPr>
                <w:ilvl w:val="0"/>
                <w:numId w:val="3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Pr="00A40DEE">
              <w:rPr>
                <w:i/>
                <w:iCs/>
                <w:szCs w:val="20"/>
              </w:rPr>
              <w:t>Buzzer</w:t>
            </w:r>
            <w:r>
              <w:rPr>
                <w:szCs w:val="20"/>
              </w:rPr>
              <w:t xml:space="preserve"> emits a</w:t>
            </w:r>
            <w:r w:rsidR="00CA32E1">
              <w:rPr>
                <w:szCs w:val="20"/>
              </w:rPr>
              <w:t xml:space="preserve"> </w:t>
            </w:r>
            <w:r w:rsidR="00CA32E1" w:rsidRPr="00CA32E1">
              <w:rPr>
                <w:i/>
                <w:iCs/>
                <w:szCs w:val="20"/>
              </w:rPr>
              <w:t>Bee</w:t>
            </w:r>
            <w:r>
              <w:rPr>
                <w:i/>
                <w:iCs/>
                <w:szCs w:val="20"/>
              </w:rPr>
              <w:t>p</w:t>
            </w:r>
            <w:r w:rsidR="00CA32E1">
              <w:rPr>
                <w:szCs w:val="20"/>
              </w:rPr>
              <w:t>.</w:t>
            </w:r>
          </w:p>
        </w:tc>
      </w:tr>
      <w:tr w:rsidR="00DA0B71" w:rsidRPr="00710A32" w14:paraId="72241A6F" w14:textId="77777777" w:rsidTr="001D2B11">
        <w:tc>
          <w:tcPr>
            <w:tcW w:w="2263" w:type="dxa"/>
            <w:shd w:val="clear" w:color="auto" w:fill="auto"/>
          </w:tcPr>
          <w:p w14:paraId="4CD6B4F3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283779CD" w14:textId="568E164F" w:rsidR="003F4DA2" w:rsidRDefault="003F4DA2" w:rsidP="003F4DA2">
            <w:pPr>
              <w:pStyle w:val="Listenabsatz"/>
              <w:numPr>
                <w:ilvl w:val="0"/>
                <w:numId w:val="40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proofErr w:type="spellStart"/>
            <w:r>
              <w:rPr>
                <w:i/>
                <w:iCs/>
                <w:szCs w:val="20"/>
              </w:rPr>
              <w:t>LineSensorArray</w:t>
            </w:r>
            <w:proofErr w:type="spellEnd"/>
            <w:r>
              <w:rPr>
                <w:szCs w:val="20"/>
              </w:rPr>
              <w:t xml:space="preserve"> cannot detect the </w:t>
            </w:r>
            <w:proofErr w:type="spellStart"/>
            <w:r w:rsidRPr="00F143EA">
              <w:rPr>
                <w:i/>
                <w:iCs/>
                <w:szCs w:val="20"/>
              </w:rPr>
              <w:t>Startlin</w:t>
            </w:r>
            <w:r>
              <w:rPr>
                <w:i/>
                <w:iCs/>
                <w:szCs w:val="20"/>
              </w:rPr>
              <w:t>e</w:t>
            </w:r>
            <w:proofErr w:type="spellEnd"/>
            <w:r>
              <w:rPr>
                <w:szCs w:val="20"/>
              </w:rPr>
              <w:t xml:space="preserve"> for more than 8s.</w:t>
            </w:r>
          </w:p>
          <w:p w14:paraId="63E8B993" w14:textId="63E13412" w:rsidR="00DA0B71" w:rsidRPr="003F4DA2" w:rsidRDefault="003F4DA2" w:rsidP="001D2B11">
            <w:pPr>
              <w:pStyle w:val="Listenabsatz"/>
              <w:numPr>
                <w:ilvl w:val="0"/>
                <w:numId w:val="40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9F437A">
              <w:rPr>
                <w:szCs w:val="20"/>
                <w:lang w:eastAsia="de-DE"/>
              </w:rPr>
              <w:t xml:space="preserve">The </w:t>
            </w:r>
            <w:r w:rsidRPr="009F437A">
              <w:rPr>
                <w:i/>
                <w:iCs/>
                <w:szCs w:val="20"/>
                <w:lang w:eastAsia="de-DE"/>
              </w:rPr>
              <w:t>Robot</w:t>
            </w:r>
            <w:r w:rsidRPr="009F437A">
              <w:rPr>
                <w:szCs w:val="20"/>
                <w:lang w:eastAsia="de-DE"/>
              </w:rPr>
              <w:t xml:space="preserve"> </w:t>
            </w:r>
            <w:r>
              <w:rPr>
                <w:szCs w:val="20"/>
                <w:lang w:eastAsia="de-DE"/>
              </w:rPr>
              <w:t>detects</w:t>
            </w:r>
            <w:r w:rsidRPr="009F437A">
              <w:rPr>
                <w:szCs w:val="20"/>
                <w:lang w:eastAsia="de-DE"/>
              </w:rPr>
              <w:t xml:space="preserve"> </w:t>
            </w:r>
            <w:r>
              <w:rPr>
                <w:szCs w:val="20"/>
                <w:lang w:eastAsia="de-DE"/>
              </w:rPr>
              <w:t>an error</w:t>
            </w:r>
            <w:r w:rsidRPr="009F437A">
              <w:rPr>
                <w:szCs w:val="20"/>
                <w:lang w:eastAsia="de-DE"/>
              </w:rPr>
              <w:t>.</w:t>
            </w:r>
          </w:p>
        </w:tc>
      </w:tr>
    </w:tbl>
    <w:p w14:paraId="543EC464" w14:textId="77777777" w:rsidR="002E4454" w:rsidRDefault="002E4454" w:rsidP="00765459"/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8908EC" w:rsidRPr="00710A32" w14:paraId="6BDEAA0C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6C4EB596" w14:textId="77777777" w:rsidR="008908EC" w:rsidRPr="00710A32" w:rsidRDefault="008908EC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22993DA5" w14:textId="20AEF7A2" w:rsidR="008908EC" w:rsidRPr="00710A32" w:rsidRDefault="008908EC" w:rsidP="001D2B11">
            <w:pPr>
              <w:jc w:val="left"/>
            </w:pPr>
            <w:r>
              <w:t>S_L</w:t>
            </w:r>
            <w:r w:rsidR="0034786A">
              <w:t>2</w:t>
            </w:r>
          </w:p>
        </w:tc>
      </w:tr>
      <w:tr w:rsidR="008908EC" w:rsidRPr="00710A32" w14:paraId="3554D8D1" w14:textId="77777777" w:rsidTr="001D2B11">
        <w:tc>
          <w:tcPr>
            <w:tcW w:w="2263" w:type="dxa"/>
            <w:shd w:val="clear" w:color="auto" w:fill="auto"/>
          </w:tcPr>
          <w:p w14:paraId="582E76A9" w14:textId="77777777" w:rsidR="008908EC" w:rsidRPr="00710A32" w:rsidRDefault="008908EC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098B053E" w14:textId="6053F532" w:rsidR="008908EC" w:rsidRPr="00710A32" w:rsidRDefault="008908EC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Detect </w:t>
            </w:r>
            <w:r w:rsidR="005F38CB">
              <w:rPr>
                <w:szCs w:val="20"/>
              </w:rPr>
              <w:t>e</w:t>
            </w:r>
            <w:r>
              <w:rPr>
                <w:szCs w:val="20"/>
              </w:rPr>
              <w:t>nd</w:t>
            </w:r>
          </w:p>
        </w:tc>
      </w:tr>
      <w:tr w:rsidR="008908EC" w:rsidRPr="00710A32" w14:paraId="6F9A5129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130E93BC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3146438D" w14:textId="560757D7" w:rsidR="008908EC" w:rsidRPr="00710A32" w:rsidRDefault="008908EC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If the </w:t>
            </w:r>
            <w:proofErr w:type="spellStart"/>
            <w:r>
              <w:rPr>
                <w:i/>
                <w:iCs/>
                <w:szCs w:val="20"/>
              </w:rPr>
              <w:t>LineSensorArray</w:t>
            </w:r>
            <w:proofErr w:type="spellEnd"/>
            <w:r>
              <w:rPr>
                <w:szCs w:val="20"/>
              </w:rPr>
              <w:t xml:space="preserve"> detects the </w:t>
            </w:r>
            <w:proofErr w:type="spellStart"/>
            <w:r w:rsidRPr="00F143EA">
              <w:rPr>
                <w:i/>
                <w:iCs/>
                <w:szCs w:val="20"/>
              </w:rPr>
              <w:t>Startline</w:t>
            </w:r>
            <w:proofErr w:type="spellEnd"/>
            <w:r>
              <w:rPr>
                <w:szCs w:val="20"/>
              </w:rPr>
              <w:t xml:space="preserve"> for the secon</w:t>
            </w:r>
            <w:r w:rsidR="00A7277A">
              <w:rPr>
                <w:szCs w:val="20"/>
              </w:rPr>
              <w:t xml:space="preserve">d </w:t>
            </w:r>
            <w:r>
              <w:rPr>
                <w:szCs w:val="20"/>
              </w:rPr>
              <w:t xml:space="preserve">time, the time measurement </w:t>
            </w:r>
            <w:r w:rsidR="00A7277A">
              <w:rPr>
                <w:szCs w:val="20"/>
              </w:rPr>
              <w:t>stops</w:t>
            </w:r>
            <w:r w:rsidR="00390A43">
              <w:rPr>
                <w:szCs w:val="20"/>
              </w:rPr>
              <w:t xml:space="preserve">, </w:t>
            </w:r>
            <w:r>
              <w:rPr>
                <w:szCs w:val="20"/>
              </w:rPr>
              <w:t xml:space="preserve">a </w:t>
            </w:r>
            <w:r w:rsidRPr="00DF30A0">
              <w:rPr>
                <w:i/>
                <w:iCs/>
                <w:szCs w:val="20"/>
              </w:rPr>
              <w:t>Beep</w:t>
            </w:r>
            <w:r>
              <w:rPr>
                <w:szCs w:val="20"/>
              </w:rPr>
              <w:t xml:space="preserve"> is </w:t>
            </w:r>
            <w:proofErr w:type="gramStart"/>
            <w:r>
              <w:rPr>
                <w:szCs w:val="20"/>
              </w:rPr>
              <w:t>emitted</w:t>
            </w:r>
            <w:proofErr w:type="gramEnd"/>
            <w:r w:rsidR="00A7277A">
              <w:rPr>
                <w:szCs w:val="20"/>
              </w:rPr>
              <w:t xml:space="preserve"> and the </w:t>
            </w:r>
            <w:r w:rsidR="00A7277A" w:rsidRPr="00A7277A">
              <w:rPr>
                <w:i/>
                <w:iCs/>
                <w:szCs w:val="20"/>
              </w:rPr>
              <w:t>Robot</w:t>
            </w:r>
            <w:r w:rsidR="00A7277A">
              <w:rPr>
                <w:szCs w:val="20"/>
              </w:rPr>
              <w:t xml:space="preserve"> stops</w:t>
            </w:r>
            <w:r>
              <w:rPr>
                <w:szCs w:val="20"/>
              </w:rPr>
              <w:t>.</w:t>
            </w:r>
          </w:p>
        </w:tc>
      </w:tr>
      <w:tr w:rsidR="008908EC" w:rsidRPr="00710A32" w14:paraId="4FEF5338" w14:textId="77777777" w:rsidTr="001D2B11">
        <w:tc>
          <w:tcPr>
            <w:tcW w:w="2263" w:type="dxa"/>
            <w:shd w:val="clear" w:color="auto" w:fill="auto"/>
          </w:tcPr>
          <w:p w14:paraId="0E28830A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4337D4E6" w14:textId="77777777" w:rsidR="008908EC" w:rsidRPr="00B13751" w:rsidRDefault="008908EC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r w:rsidRPr="00B13751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is driving.</w:t>
            </w:r>
          </w:p>
        </w:tc>
      </w:tr>
      <w:tr w:rsidR="008908EC" w:rsidRPr="00710A32" w14:paraId="1F2AB8B2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B58791E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7C2B2B58" w14:textId="3E4D64EC" w:rsidR="008908EC" w:rsidRPr="00710A32" w:rsidRDefault="008908EC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r w:rsidR="00390A43" w:rsidRPr="00390A43">
              <w:rPr>
                <w:i/>
                <w:iCs/>
                <w:szCs w:val="20"/>
              </w:rPr>
              <w:t>Robot</w:t>
            </w:r>
            <w:r w:rsidR="00390A43">
              <w:rPr>
                <w:szCs w:val="20"/>
              </w:rPr>
              <w:t xml:space="preserve"> is not driving.</w:t>
            </w:r>
            <w:r>
              <w:rPr>
                <w:szCs w:val="20"/>
              </w:rPr>
              <w:t xml:space="preserve"> </w:t>
            </w:r>
          </w:p>
        </w:tc>
      </w:tr>
      <w:tr w:rsidR="008908EC" w:rsidRPr="00710A32" w14:paraId="45FA1485" w14:textId="77777777" w:rsidTr="001D2B11">
        <w:tc>
          <w:tcPr>
            <w:tcW w:w="2263" w:type="dxa"/>
            <w:shd w:val="clear" w:color="auto" w:fill="auto"/>
          </w:tcPr>
          <w:p w14:paraId="44FC4387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1CB77B18" w14:textId="0DA1143B" w:rsidR="008908EC" w:rsidRPr="00390A43" w:rsidRDefault="00390A4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390A43">
              <w:rPr>
                <w:szCs w:val="20"/>
              </w:rPr>
              <w:t>-</w:t>
            </w:r>
          </w:p>
        </w:tc>
      </w:tr>
      <w:tr w:rsidR="008908EC" w:rsidRPr="00710A32" w14:paraId="3D46181D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5F21320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52D4802D" w14:textId="70C01CBF" w:rsidR="008908EC" w:rsidRPr="00710A32" w:rsidRDefault="008908EC" w:rsidP="001D2B11">
            <w:pPr>
              <w:spacing w:after="60"/>
              <w:rPr>
                <w:szCs w:val="20"/>
              </w:rPr>
            </w:pPr>
            <w:proofErr w:type="spellStart"/>
            <w:r>
              <w:rPr>
                <w:i/>
                <w:iCs/>
                <w:szCs w:val="20"/>
              </w:rPr>
              <w:t>LineSensorArray</w:t>
            </w:r>
            <w:proofErr w:type="spellEnd"/>
            <w:r w:rsidR="00A40DEE">
              <w:rPr>
                <w:i/>
                <w:iCs/>
                <w:szCs w:val="20"/>
              </w:rPr>
              <w:t>, Buzzer</w:t>
            </w:r>
            <w:r w:rsidR="002D0621">
              <w:rPr>
                <w:i/>
                <w:iCs/>
                <w:szCs w:val="20"/>
              </w:rPr>
              <w:t xml:space="preserve">, </w:t>
            </w:r>
            <w:r w:rsidR="002D0621" w:rsidRPr="00541CA0">
              <w:rPr>
                <w:i/>
                <w:iCs/>
                <w:szCs w:val="20"/>
              </w:rPr>
              <w:t>OLED</w:t>
            </w:r>
          </w:p>
        </w:tc>
      </w:tr>
      <w:tr w:rsidR="008908EC" w:rsidRPr="00710A32" w14:paraId="77B4E455" w14:textId="77777777" w:rsidTr="001D2B11">
        <w:tc>
          <w:tcPr>
            <w:tcW w:w="2263" w:type="dxa"/>
            <w:shd w:val="clear" w:color="auto" w:fill="auto"/>
          </w:tcPr>
          <w:p w14:paraId="4517DB3D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3F4290AC" w14:textId="77777777" w:rsidR="008908EC" w:rsidRPr="00710A32" w:rsidRDefault="008908EC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proofErr w:type="spellStart"/>
            <w:r w:rsidRPr="00F143EA">
              <w:rPr>
                <w:i/>
                <w:iCs/>
                <w:szCs w:val="20"/>
              </w:rPr>
              <w:t>Startline</w:t>
            </w:r>
            <w:proofErr w:type="spellEnd"/>
          </w:p>
        </w:tc>
      </w:tr>
      <w:tr w:rsidR="008908EC" w:rsidRPr="00710A32" w14:paraId="30BA9F43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71A88683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693D56AF" w14:textId="50E1AAC7" w:rsidR="008908EC" w:rsidRPr="00541CA0" w:rsidRDefault="008908EC" w:rsidP="00541CA0">
            <w:pPr>
              <w:pStyle w:val="Listenabsatz"/>
              <w:numPr>
                <w:ilvl w:val="0"/>
                <w:numId w:val="41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541CA0">
              <w:rPr>
                <w:szCs w:val="20"/>
              </w:rPr>
              <w:t xml:space="preserve">The </w:t>
            </w:r>
            <w:proofErr w:type="spellStart"/>
            <w:r w:rsidRPr="00541CA0">
              <w:rPr>
                <w:i/>
                <w:iCs/>
                <w:szCs w:val="20"/>
              </w:rPr>
              <w:t>LineSensorArray</w:t>
            </w:r>
            <w:proofErr w:type="spellEnd"/>
            <w:r w:rsidRPr="00541CA0">
              <w:rPr>
                <w:szCs w:val="20"/>
              </w:rPr>
              <w:t xml:space="preserve"> detects the </w:t>
            </w:r>
            <w:proofErr w:type="spellStart"/>
            <w:r w:rsidRPr="00541CA0">
              <w:rPr>
                <w:i/>
                <w:iCs/>
                <w:szCs w:val="20"/>
              </w:rPr>
              <w:t>Startline</w:t>
            </w:r>
            <w:proofErr w:type="spellEnd"/>
            <w:r w:rsidRPr="00541CA0">
              <w:rPr>
                <w:szCs w:val="20"/>
              </w:rPr>
              <w:t xml:space="preserve"> for the </w:t>
            </w:r>
            <w:r w:rsidR="00541CA0" w:rsidRPr="00541CA0">
              <w:rPr>
                <w:szCs w:val="20"/>
              </w:rPr>
              <w:t>second</w:t>
            </w:r>
            <w:r w:rsidRPr="00541CA0">
              <w:rPr>
                <w:szCs w:val="20"/>
              </w:rPr>
              <w:t xml:space="preserve"> time.</w:t>
            </w:r>
          </w:p>
          <w:p w14:paraId="71336498" w14:textId="4EDECFC5" w:rsidR="008908EC" w:rsidRDefault="00541CA0" w:rsidP="00541CA0">
            <w:pPr>
              <w:pStyle w:val="Listenabsatz"/>
              <w:numPr>
                <w:ilvl w:val="0"/>
                <w:numId w:val="41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time </w:t>
            </w:r>
            <w:r w:rsidR="008908EC">
              <w:rPr>
                <w:szCs w:val="20"/>
              </w:rPr>
              <w:t xml:space="preserve">measurement </w:t>
            </w:r>
            <w:r>
              <w:rPr>
                <w:szCs w:val="20"/>
              </w:rPr>
              <w:t>stops</w:t>
            </w:r>
            <w:r w:rsidR="008908EC" w:rsidRPr="00157AD6">
              <w:rPr>
                <w:szCs w:val="20"/>
              </w:rPr>
              <w:t>.</w:t>
            </w:r>
          </w:p>
          <w:p w14:paraId="1D188069" w14:textId="2F4B1D7E" w:rsidR="00541CA0" w:rsidRPr="00541CA0" w:rsidRDefault="00541CA0" w:rsidP="00541CA0">
            <w:pPr>
              <w:pStyle w:val="Listenabsatz"/>
              <w:numPr>
                <w:ilvl w:val="0"/>
                <w:numId w:val="41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157AD6">
              <w:rPr>
                <w:szCs w:val="20"/>
              </w:rPr>
              <w:t xml:space="preserve">The </w:t>
            </w:r>
            <w:r w:rsidRPr="00541CA0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stops.</w:t>
            </w:r>
          </w:p>
          <w:p w14:paraId="7C7FDDAE" w14:textId="77777777" w:rsidR="008908EC" w:rsidRDefault="00541CA0" w:rsidP="00541CA0">
            <w:pPr>
              <w:pStyle w:val="Listenabsatz"/>
              <w:numPr>
                <w:ilvl w:val="0"/>
                <w:numId w:val="41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Pr="00A40DEE">
              <w:rPr>
                <w:i/>
                <w:iCs/>
                <w:szCs w:val="20"/>
              </w:rPr>
              <w:t>Buzzer</w:t>
            </w:r>
            <w:r>
              <w:rPr>
                <w:szCs w:val="20"/>
              </w:rPr>
              <w:t xml:space="preserve"> emits a </w:t>
            </w:r>
            <w:r w:rsidRPr="00CA32E1">
              <w:rPr>
                <w:i/>
                <w:iCs/>
                <w:szCs w:val="20"/>
              </w:rPr>
              <w:t>Bee</w:t>
            </w:r>
            <w:r>
              <w:rPr>
                <w:i/>
                <w:iCs/>
                <w:szCs w:val="20"/>
              </w:rPr>
              <w:t>p</w:t>
            </w:r>
            <w:r>
              <w:rPr>
                <w:szCs w:val="20"/>
              </w:rPr>
              <w:t>.</w:t>
            </w:r>
          </w:p>
          <w:p w14:paraId="5BA70012" w14:textId="15502F2F" w:rsidR="000301C7" w:rsidRPr="00157AD6" w:rsidRDefault="000301C7" w:rsidP="00541CA0">
            <w:pPr>
              <w:pStyle w:val="Listenabsatz"/>
              <w:numPr>
                <w:ilvl w:val="0"/>
                <w:numId w:val="41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>The time meas</w:t>
            </w:r>
            <w:r w:rsidR="00E1018E">
              <w:rPr>
                <w:szCs w:val="20"/>
              </w:rPr>
              <w:t>urement’s time is displayed on the OLED.</w:t>
            </w:r>
          </w:p>
        </w:tc>
      </w:tr>
      <w:tr w:rsidR="008908EC" w:rsidRPr="00710A32" w14:paraId="521008DF" w14:textId="77777777" w:rsidTr="001D2B11">
        <w:tc>
          <w:tcPr>
            <w:tcW w:w="2263" w:type="dxa"/>
            <w:shd w:val="clear" w:color="auto" w:fill="auto"/>
          </w:tcPr>
          <w:p w14:paraId="027C9653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068FB499" w14:textId="78E6D27B" w:rsidR="008908EC" w:rsidRPr="00541CA0" w:rsidRDefault="00541CA0" w:rsidP="00541CA0">
            <w:p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-</w:t>
            </w:r>
          </w:p>
        </w:tc>
      </w:tr>
    </w:tbl>
    <w:p w14:paraId="0D9A1CC7" w14:textId="77777777" w:rsidR="008908EC" w:rsidRDefault="008908EC" w:rsidP="00765459"/>
    <w:p w14:paraId="5031AB4C" w14:textId="77777777" w:rsidR="002E4454" w:rsidRDefault="002E4454" w:rsidP="00765459"/>
    <w:p w14:paraId="457FFF32" w14:textId="77777777" w:rsidR="002E4454" w:rsidRDefault="002E4454" w:rsidP="00765459"/>
    <w:p w14:paraId="494E7B02" w14:textId="77777777" w:rsidR="002E4454" w:rsidRDefault="002E4454" w:rsidP="00765459"/>
    <w:p w14:paraId="26F80D7B" w14:textId="77777777" w:rsidR="002E4454" w:rsidRDefault="002E4454" w:rsidP="00765459"/>
    <w:p w14:paraId="4A8905BA" w14:textId="77777777" w:rsidR="00541CA0" w:rsidRDefault="00541CA0" w:rsidP="00765459"/>
    <w:p w14:paraId="6CD798FF" w14:textId="77777777" w:rsidR="00541CA0" w:rsidRDefault="00541CA0" w:rsidP="00765459"/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B47BF9" w:rsidRPr="00710A32" w14:paraId="58BC2A99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717FF0C2" w14:textId="2FBE418A" w:rsidR="00B47BF9" w:rsidRPr="00710A32" w:rsidRDefault="00B47BF9" w:rsidP="00B47BF9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54443BEF" w14:textId="748A452D" w:rsidR="00B47BF9" w:rsidRPr="00710A32" w:rsidRDefault="00B47BF9" w:rsidP="00B47BF9">
            <w:pPr>
              <w:jc w:val="left"/>
            </w:pPr>
            <w:r>
              <w:t>R_</w:t>
            </w:r>
            <w:r w:rsidRPr="00710A32">
              <w:t>L</w:t>
            </w:r>
            <w:r>
              <w:t>3</w:t>
            </w:r>
          </w:p>
        </w:tc>
      </w:tr>
      <w:tr w:rsidR="00B47BF9" w:rsidRPr="00710A32" w14:paraId="0E6359C0" w14:textId="77777777" w:rsidTr="001D2B11">
        <w:tc>
          <w:tcPr>
            <w:tcW w:w="2263" w:type="dxa"/>
            <w:shd w:val="clear" w:color="auto" w:fill="auto"/>
          </w:tcPr>
          <w:p w14:paraId="45BB0334" w14:textId="6125D3E9" w:rsidR="00B47BF9" w:rsidRPr="00710A32" w:rsidRDefault="00B47BF9" w:rsidP="00B47BF9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3276B0A4" w14:textId="32FFC63D" w:rsidR="00B47BF9" w:rsidRPr="00710A32" w:rsidRDefault="00B47BF9" w:rsidP="00B47BF9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 xml:space="preserve">Start </w:t>
            </w:r>
            <w:r>
              <w:rPr>
                <w:szCs w:val="20"/>
              </w:rPr>
              <w:t>l</w:t>
            </w:r>
            <w:r w:rsidRPr="00710A32">
              <w:rPr>
                <w:szCs w:val="20"/>
              </w:rPr>
              <w:t>ap</w:t>
            </w:r>
          </w:p>
        </w:tc>
      </w:tr>
      <w:tr w:rsidR="00B47BF9" w:rsidRPr="00710A32" w14:paraId="20AF4CC2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1476C9E2" w14:textId="4C660B37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2C2BA03F" w14:textId="1921779D" w:rsidR="00B47BF9" w:rsidRPr="00710A32" w:rsidRDefault="00B47BF9" w:rsidP="00B47BF9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 xml:space="preserve">3s after the </w:t>
            </w:r>
            <w:proofErr w:type="spellStart"/>
            <w:r w:rsidRPr="00F559A8">
              <w:rPr>
                <w:i/>
                <w:iCs/>
                <w:szCs w:val="20"/>
              </w:rPr>
              <w:t>ButtonA</w:t>
            </w:r>
            <w:proofErr w:type="spellEnd"/>
            <w:r w:rsidRPr="00710A32">
              <w:rPr>
                <w:szCs w:val="20"/>
              </w:rPr>
              <w:t xml:space="preserve"> is pressed</w:t>
            </w:r>
            <w:r>
              <w:rPr>
                <w:szCs w:val="20"/>
              </w:rPr>
              <w:t xml:space="preserve"> by the user</w:t>
            </w:r>
            <w:r w:rsidRPr="00710A32">
              <w:rPr>
                <w:szCs w:val="20"/>
              </w:rPr>
              <w:t xml:space="preserve">, the </w:t>
            </w:r>
            <w:r w:rsidRPr="00F559A8">
              <w:rPr>
                <w:i/>
                <w:iCs/>
                <w:lang w:eastAsia="de-DE"/>
              </w:rPr>
              <w:t>Robot</w:t>
            </w:r>
            <w:r w:rsidRPr="00710A32">
              <w:rPr>
                <w:szCs w:val="20"/>
              </w:rPr>
              <w:t xml:space="preserve"> starts driving</w:t>
            </w:r>
            <w:r>
              <w:rPr>
                <w:szCs w:val="20"/>
              </w:rPr>
              <w:t>.</w:t>
            </w:r>
          </w:p>
        </w:tc>
      </w:tr>
      <w:tr w:rsidR="00B47BF9" w:rsidRPr="00710A32" w14:paraId="0D0C5022" w14:textId="77777777" w:rsidTr="001D2B11">
        <w:tc>
          <w:tcPr>
            <w:tcW w:w="2263" w:type="dxa"/>
            <w:shd w:val="clear" w:color="auto" w:fill="auto"/>
          </w:tcPr>
          <w:p w14:paraId="002066FA" w14:textId="10F2EC2C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761B36A5" w14:textId="0C1FAA2D" w:rsidR="00B47BF9" w:rsidRPr="00B13751" w:rsidRDefault="00B47BF9" w:rsidP="00B47BF9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 xml:space="preserve">The </w:t>
            </w:r>
            <w:r w:rsidRPr="00F559A8">
              <w:rPr>
                <w:i/>
                <w:iCs/>
                <w:lang w:eastAsia="de-DE"/>
              </w:rPr>
              <w:t>Robot’s</w:t>
            </w:r>
            <w:r w:rsidRPr="00710A32">
              <w:rPr>
                <w:lang w:eastAsia="de-DE"/>
              </w:rPr>
              <w:t xml:space="preserve"> sensors are </w:t>
            </w:r>
            <w:proofErr w:type="gramStart"/>
            <w:r w:rsidRPr="00710A32">
              <w:rPr>
                <w:lang w:eastAsia="de-DE"/>
              </w:rPr>
              <w:t>calibrated</w:t>
            </w:r>
            <w:proofErr w:type="gramEnd"/>
            <w:r w:rsidRPr="00710A32">
              <w:rPr>
                <w:lang w:eastAsia="de-DE"/>
              </w:rPr>
              <w:t xml:space="preserve"> and a parameter set selected.</w:t>
            </w:r>
          </w:p>
        </w:tc>
      </w:tr>
      <w:tr w:rsidR="00B47BF9" w:rsidRPr="00710A32" w14:paraId="72B0C1A2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C6AD157" w14:textId="10F36539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18EDB7CC" w14:textId="745FF31B" w:rsidR="00B47BF9" w:rsidRPr="00710A32" w:rsidRDefault="00B47BF9" w:rsidP="00B47BF9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>The</w:t>
            </w:r>
            <w:r w:rsidRPr="00710A32">
              <w:rPr>
                <w:lang w:eastAsia="de-DE"/>
              </w:rPr>
              <w:t xml:space="preserve"> </w:t>
            </w:r>
            <w:r w:rsidRPr="00F559A8">
              <w:rPr>
                <w:i/>
                <w:iCs/>
                <w:lang w:eastAsia="de-DE"/>
              </w:rPr>
              <w:t>Robot</w:t>
            </w:r>
            <w:r w:rsidRPr="00710A32">
              <w:rPr>
                <w:lang w:eastAsia="de-DE"/>
              </w:rPr>
              <w:t xml:space="preserve"> </w:t>
            </w:r>
            <w:r>
              <w:rPr>
                <w:lang w:eastAsia="de-DE"/>
              </w:rPr>
              <w:t xml:space="preserve">is </w:t>
            </w:r>
            <w:r w:rsidRPr="00710A32">
              <w:rPr>
                <w:lang w:eastAsia="de-DE"/>
              </w:rPr>
              <w:t>driv</w:t>
            </w:r>
            <w:r>
              <w:rPr>
                <w:lang w:eastAsia="de-DE"/>
              </w:rPr>
              <w:t>ing.</w:t>
            </w:r>
          </w:p>
        </w:tc>
      </w:tr>
      <w:tr w:rsidR="00B47BF9" w:rsidRPr="00710A32" w14:paraId="1BE49160" w14:textId="77777777" w:rsidTr="001D2B11">
        <w:tc>
          <w:tcPr>
            <w:tcW w:w="2263" w:type="dxa"/>
            <w:shd w:val="clear" w:color="auto" w:fill="auto"/>
          </w:tcPr>
          <w:p w14:paraId="02014A5C" w14:textId="79817A51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068E4B1F" w14:textId="723776EE" w:rsidR="00B47BF9" w:rsidRPr="00390A43" w:rsidRDefault="001F4096" w:rsidP="00B47BF9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lang w:eastAsia="de-DE"/>
              </w:rPr>
              <w:t>-</w:t>
            </w:r>
          </w:p>
        </w:tc>
      </w:tr>
      <w:tr w:rsidR="00B47BF9" w:rsidRPr="00710A32" w14:paraId="7D48C43C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AA9C152" w14:textId="26424849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4D6A2CE2" w14:textId="5DBC020C" w:rsidR="00B47BF9" w:rsidRPr="002C2BAD" w:rsidRDefault="002C2BAD" w:rsidP="00B47BF9">
            <w:pPr>
              <w:spacing w:after="60"/>
              <w:rPr>
                <w:i/>
                <w:iCs/>
                <w:szCs w:val="20"/>
              </w:rPr>
            </w:pPr>
            <w:proofErr w:type="spellStart"/>
            <w:r w:rsidRPr="002C2BAD">
              <w:rPr>
                <w:i/>
                <w:iCs/>
                <w:szCs w:val="20"/>
              </w:rPr>
              <w:t>ButtonA</w:t>
            </w:r>
            <w:proofErr w:type="spellEnd"/>
          </w:p>
        </w:tc>
      </w:tr>
      <w:tr w:rsidR="00B47BF9" w:rsidRPr="00710A32" w14:paraId="754F202B" w14:textId="77777777" w:rsidTr="001D2B11">
        <w:tc>
          <w:tcPr>
            <w:tcW w:w="2263" w:type="dxa"/>
            <w:shd w:val="clear" w:color="auto" w:fill="auto"/>
          </w:tcPr>
          <w:p w14:paraId="6B9D2A21" w14:textId="73BAD8E8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07662968" w14:textId="065919DB" w:rsidR="00B47BF9" w:rsidRPr="00710A32" w:rsidRDefault="00B47BF9" w:rsidP="00B47BF9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D7289A">
              <w:rPr>
                <w:szCs w:val="20"/>
              </w:rPr>
              <w:t>User interaction</w:t>
            </w:r>
          </w:p>
        </w:tc>
      </w:tr>
      <w:tr w:rsidR="00B47BF9" w:rsidRPr="00710A32" w14:paraId="43BF0E98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779203F5" w14:textId="248316AE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17E4ED6E" w14:textId="63F7F158" w:rsidR="00B47BF9" w:rsidRPr="00667BC7" w:rsidRDefault="00B47BF9" w:rsidP="00667BC7">
            <w:pPr>
              <w:pStyle w:val="Listenabsatz"/>
              <w:numPr>
                <w:ilvl w:val="0"/>
                <w:numId w:val="44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667BC7">
              <w:rPr>
                <w:szCs w:val="20"/>
                <w:lang w:eastAsia="de-DE"/>
              </w:rPr>
              <w:t xml:space="preserve">The user presses </w:t>
            </w:r>
            <w:proofErr w:type="spellStart"/>
            <w:r w:rsidRPr="00667BC7">
              <w:rPr>
                <w:i/>
                <w:iCs/>
                <w:szCs w:val="20"/>
                <w:lang w:eastAsia="de-DE"/>
              </w:rPr>
              <w:t>ButtonA</w:t>
            </w:r>
            <w:proofErr w:type="spellEnd"/>
            <w:r w:rsidRPr="00667BC7">
              <w:rPr>
                <w:szCs w:val="20"/>
                <w:lang w:eastAsia="de-DE"/>
              </w:rPr>
              <w:t>.</w:t>
            </w:r>
          </w:p>
          <w:p w14:paraId="4475449E" w14:textId="7E1A9294" w:rsidR="00B47BF9" w:rsidRPr="00667BC7" w:rsidRDefault="00B47BF9" w:rsidP="00667BC7">
            <w:pPr>
              <w:pStyle w:val="Listenabsatz"/>
              <w:numPr>
                <w:ilvl w:val="0"/>
                <w:numId w:val="44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667BC7">
              <w:rPr>
                <w:szCs w:val="20"/>
                <w:lang w:eastAsia="de-DE"/>
              </w:rPr>
              <w:t>The</w:t>
            </w:r>
            <w:r w:rsidRPr="00AB06C8">
              <w:rPr>
                <w:lang w:eastAsia="de-DE"/>
              </w:rPr>
              <w:t xml:space="preserve"> </w:t>
            </w:r>
            <w:r w:rsidRPr="00667BC7">
              <w:rPr>
                <w:i/>
                <w:iCs/>
                <w:lang w:eastAsia="de-DE"/>
              </w:rPr>
              <w:t>Robot’s</w:t>
            </w:r>
            <w:r w:rsidRPr="00AB06C8">
              <w:rPr>
                <w:lang w:eastAsia="de-DE"/>
              </w:rPr>
              <w:t xml:space="preserve"> sensors are </w:t>
            </w:r>
            <w:proofErr w:type="gramStart"/>
            <w:r w:rsidRPr="00AB06C8">
              <w:rPr>
                <w:lang w:eastAsia="de-DE"/>
              </w:rPr>
              <w:t>calibrated</w:t>
            </w:r>
            <w:proofErr w:type="gramEnd"/>
            <w:r w:rsidRPr="00AB06C8">
              <w:rPr>
                <w:lang w:eastAsia="de-DE"/>
              </w:rPr>
              <w:t xml:space="preserve"> and a parameter set </w:t>
            </w:r>
            <w:r>
              <w:rPr>
                <w:lang w:eastAsia="de-DE"/>
              </w:rPr>
              <w:t>selected.</w:t>
            </w:r>
          </w:p>
          <w:p w14:paraId="61D628F4" w14:textId="77777777" w:rsidR="00B47BF9" w:rsidRPr="00710A32" w:rsidRDefault="00B47BF9" w:rsidP="00667BC7">
            <w:pPr>
              <w:pStyle w:val="Listenabsatz"/>
              <w:numPr>
                <w:ilvl w:val="0"/>
                <w:numId w:val="44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Wait 3s.</w:t>
            </w:r>
          </w:p>
          <w:p w14:paraId="1A4427FF" w14:textId="0DC98C6A" w:rsidR="00B47BF9" w:rsidRPr="00667BC7" w:rsidRDefault="00B47BF9" w:rsidP="00667BC7">
            <w:pPr>
              <w:pStyle w:val="Listenabsatz"/>
              <w:numPr>
                <w:ilvl w:val="0"/>
                <w:numId w:val="44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667BC7">
              <w:rPr>
                <w:szCs w:val="20"/>
              </w:rPr>
              <w:t>The</w:t>
            </w:r>
            <w:r w:rsidRPr="00710A32">
              <w:rPr>
                <w:lang w:eastAsia="de-DE"/>
              </w:rPr>
              <w:t xml:space="preserve"> </w:t>
            </w:r>
            <w:r w:rsidRPr="00667BC7">
              <w:rPr>
                <w:i/>
                <w:iCs/>
                <w:lang w:eastAsia="de-DE"/>
              </w:rPr>
              <w:t>Robot</w:t>
            </w:r>
            <w:r w:rsidRPr="00710A32">
              <w:rPr>
                <w:lang w:eastAsia="de-DE"/>
              </w:rPr>
              <w:t xml:space="preserve"> </w:t>
            </w:r>
            <w:r>
              <w:rPr>
                <w:lang w:eastAsia="de-DE"/>
              </w:rPr>
              <w:t>starts driving.</w:t>
            </w:r>
          </w:p>
        </w:tc>
      </w:tr>
      <w:tr w:rsidR="00B47BF9" w:rsidRPr="00710A32" w14:paraId="155F0B87" w14:textId="77777777" w:rsidTr="001D2B11">
        <w:tc>
          <w:tcPr>
            <w:tcW w:w="2263" w:type="dxa"/>
            <w:shd w:val="clear" w:color="auto" w:fill="auto"/>
          </w:tcPr>
          <w:p w14:paraId="139FB676" w14:textId="282E9A65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71278D27" w14:textId="75FE5930" w:rsidR="00B47BF9" w:rsidRPr="001F69D4" w:rsidRDefault="001F4096" w:rsidP="001F69D4">
            <w:pPr>
              <w:pStyle w:val="Listenabsatz"/>
              <w:numPr>
                <w:ilvl w:val="0"/>
                <w:numId w:val="48"/>
              </w:numPr>
              <w:tabs>
                <w:tab w:val="clear" w:pos="8930"/>
              </w:tabs>
              <w:spacing w:after="160" w:line="259" w:lineRule="auto"/>
              <w:jc w:val="left"/>
              <w:rPr>
                <w:szCs w:val="20"/>
              </w:rPr>
            </w:pPr>
            <w:r>
              <w:rPr>
                <w:szCs w:val="20"/>
                <w:lang w:eastAsia="de-DE"/>
              </w:rPr>
              <w:t>-</w:t>
            </w:r>
          </w:p>
        </w:tc>
      </w:tr>
    </w:tbl>
    <w:p w14:paraId="1D13B968" w14:textId="77777777" w:rsidR="00541CA0" w:rsidRDefault="00541CA0" w:rsidP="00765459"/>
    <w:p w14:paraId="153879A3" w14:textId="77777777" w:rsidR="00541CA0" w:rsidRDefault="00541CA0" w:rsidP="00765459"/>
    <w:tbl>
      <w:tblPr>
        <w:tblStyle w:val="NTKopffettblauweiss1"/>
        <w:tblpPr w:leftFromText="141" w:rightFromText="141" w:vertAnchor="text" w:horzAnchor="margin" w:tblpY="-322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B47BF9" w:rsidRPr="00710A32" w14:paraId="10D0120F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16EFE49D" w14:textId="77777777" w:rsidR="00B47BF9" w:rsidRPr="00710A32" w:rsidRDefault="00B47BF9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0C22096B" w14:textId="64186B15" w:rsidR="00B47BF9" w:rsidRPr="00710A32" w:rsidRDefault="00B47BF9" w:rsidP="001D2B11">
            <w:pPr>
              <w:jc w:val="left"/>
            </w:pPr>
            <w:r>
              <w:t>R_</w:t>
            </w:r>
            <w:r w:rsidRPr="00710A32">
              <w:t>L</w:t>
            </w:r>
            <w:r>
              <w:t>4</w:t>
            </w:r>
          </w:p>
        </w:tc>
      </w:tr>
      <w:tr w:rsidR="00B47BF9" w:rsidRPr="00710A32" w14:paraId="531FA78E" w14:textId="77777777" w:rsidTr="001D2B11">
        <w:tc>
          <w:tcPr>
            <w:tcW w:w="2263" w:type="dxa"/>
            <w:shd w:val="clear" w:color="auto" w:fill="auto"/>
          </w:tcPr>
          <w:p w14:paraId="1951882B" w14:textId="77777777" w:rsidR="00B47BF9" w:rsidRPr="00710A32" w:rsidRDefault="00B47BF9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67E18E5E" w14:textId="77777777" w:rsidR="00B47BF9" w:rsidRPr="00710A32" w:rsidRDefault="00B47BF9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Drive</w:t>
            </w:r>
            <w:r w:rsidRPr="00710A32">
              <w:rPr>
                <w:szCs w:val="20"/>
              </w:rPr>
              <w:t xml:space="preserve"> </w:t>
            </w:r>
            <w:r>
              <w:rPr>
                <w:szCs w:val="20"/>
              </w:rPr>
              <w:t>l</w:t>
            </w:r>
            <w:r w:rsidRPr="00710A32">
              <w:rPr>
                <w:szCs w:val="20"/>
              </w:rPr>
              <w:t>ap</w:t>
            </w:r>
          </w:p>
        </w:tc>
      </w:tr>
      <w:tr w:rsidR="00B47BF9" w:rsidRPr="00710A32" w14:paraId="278BDC62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006BD2A6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437CD889" w14:textId="77777777" w:rsidR="00B47BF9" w:rsidRPr="00710A32" w:rsidRDefault="00B47BF9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After the </w:t>
            </w:r>
            <w:r w:rsidRPr="00F559A8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starts driving, it follows the detected </w:t>
            </w:r>
            <w:proofErr w:type="spellStart"/>
            <w:r w:rsidRPr="00F559A8">
              <w:rPr>
                <w:i/>
                <w:iCs/>
                <w:szCs w:val="20"/>
              </w:rPr>
              <w:t>Trackline</w:t>
            </w:r>
            <w:proofErr w:type="spellEnd"/>
            <w:r>
              <w:rPr>
                <w:i/>
                <w:iCs/>
                <w:szCs w:val="20"/>
              </w:rPr>
              <w:t>.</w:t>
            </w:r>
          </w:p>
        </w:tc>
      </w:tr>
      <w:tr w:rsidR="00B47BF9" w:rsidRPr="00710A32" w14:paraId="6B9B3C6B" w14:textId="77777777" w:rsidTr="001D2B11">
        <w:tc>
          <w:tcPr>
            <w:tcW w:w="2263" w:type="dxa"/>
            <w:shd w:val="clear" w:color="auto" w:fill="auto"/>
          </w:tcPr>
          <w:p w14:paraId="3B926E06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7B93AE86" w14:textId="77777777" w:rsidR="00B47BF9" w:rsidRPr="00710A32" w:rsidRDefault="00B47BF9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r w:rsidRPr="00F559A8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is driving.</w:t>
            </w:r>
          </w:p>
        </w:tc>
      </w:tr>
      <w:tr w:rsidR="00B47BF9" w:rsidRPr="00710A32" w14:paraId="73037E88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3D69CAE2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1E991D3D" w14:textId="77777777" w:rsidR="00B47BF9" w:rsidRPr="00710A32" w:rsidRDefault="00B47BF9" w:rsidP="001D2B11">
            <w:pPr>
              <w:spacing w:after="60"/>
              <w:rPr>
                <w:szCs w:val="20"/>
              </w:rPr>
            </w:pPr>
            <w:r w:rsidRPr="006603A3">
              <w:rPr>
                <w:color w:val="FF0000"/>
                <w:szCs w:val="20"/>
              </w:rPr>
              <w:t>The</w:t>
            </w:r>
            <w:r>
              <w:rPr>
                <w:i/>
                <w:iCs/>
                <w:color w:val="FF0000"/>
                <w:szCs w:val="20"/>
              </w:rPr>
              <w:t xml:space="preserve"> </w:t>
            </w:r>
            <w:r w:rsidRPr="00375F72">
              <w:rPr>
                <w:i/>
                <w:iCs/>
                <w:color w:val="FF0000"/>
                <w:szCs w:val="20"/>
              </w:rPr>
              <w:t>Robot</w:t>
            </w:r>
            <w:r w:rsidRPr="00375F72">
              <w:rPr>
                <w:color w:val="FF0000"/>
                <w:szCs w:val="20"/>
              </w:rPr>
              <w:t xml:space="preserve"> detected </w:t>
            </w:r>
            <w:proofErr w:type="spellStart"/>
            <w:r w:rsidRPr="00375F72">
              <w:rPr>
                <w:i/>
                <w:iCs/>
                <w:color w:val="FF0000"/>
                <w:szCs w:val="20"/>
              </w:rPr>
              <w:t>Trackline</w:t>
            </w:r>
            <w:proofErr w:type="spellEnd"/>
            <w:r>
              <w:rPr>
                <w:szCs w:val="20"/>
              </w:rPr>
              <w:t>?</w:t>
            </w:r>
          </w:p>
        </w:tc>
      </w:tr>
      <w:tr w:rsidR="00B47BF9" w:rsidRPr="00710A32" w14:paraId="270A578F" w14:textId="77777777" w:rsidTr="001D2B11">
        <w:tc>
          <w:tcPr>
            <w:tcW w:w="2263" w:type="dxa"/>
            <w:shd w:val="clear" w:color="auto" w:fill="auto"/>
          </w:tcPr>
          <w:p w14:paraId="681A0B49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4A2FCE4E" w14:textId="77777777" w:rsidR="00B47BF9" w:rsidRPr="00710A32" w:rsidRDefault="00B47BF9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proofErr w:type="spellStart"/>
            <w:r w:rsidRPr="00375F72">
              <w:rPr>
                <w:i/>
                <w:iCs/>
                <w:szCs w:val="20"/>
              </w:rPr>
              <w:t>Trackline</w:t>
            </w:r>
            <w:proofErr w:type="spellEnd"/>
            <w:r w:rsidRPr="00710A32">
              <w:rPr>
                <w:szCs w:val="20"/>
              </w:rPr>
              <w:t xml:space="preserve"> not detected</w:t>
            </w:r>
          </w:p>
        </w:tc>
      </w:tr>
      <w:tr w:rsidR="00B47BF9" w:rsidRPr="00710A32" w14:paraId="1A533D2A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52CDDEE4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3EECB7C8" w14:textId="1902FA38" w:rsidR="00B47BF9" w:rsidRPr="005210D4" w:rsidRDefault="005210D4" w:rsidP="001D2B11">
            <w:pPr>
              <w:spacing w:after="60"/>
              <w:rPr>
                <w:i/>
                <w:iCs/>
                <w:szCs w:val="20"/>
              </w:rPr>
            </w:pPr>
            <w:proofErr w:type="spellStart"/>
            <w:r w:rsidRPr="005210D4">
              <w:rPr>
                <w:i/>
                <w:iCs/>
                <w:szCs w:val="20"/>
              </w:rPr>
              <w:t>LineSensorArray</w:t>
            </w:r>
            <w:proofErr w:type="spellEnd"/>
          </w:p>
        </w:tc>
      </w:tr>
      <w:tr w:rsidR="00B47BF9" w:rsidRPr="00710A32" w14:paraId="7309AAE0" w14:textId="77777777" w:rsidTr="001D2B11">
        <w:tc>
          <w:tcPr>
            <w:tcW w:w="2263" w:type="dxa"/>
            <w:shd w:val="clear" w:color="auto" w:fill="auto"/>
          </w:tcPr>
          <w:p w14:paraId="065E2F01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663DFC6C" w14:textId="77777777" w:rsidR="00B47BF9" w:rsidRPr="00710A32" w:rsidRDefault="00B47BF9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6603A3">
              <w:rPr>
                <w:color w:val="FF0000"/>
                <w:szCs w:val="20"/>
              </w:rPr>
              <w:t>?</w:t>
            </w:r>
          </w:p>
        </w:tc>
      </w:tr>
      <w:tr w:rsidR="00B47BF9" w:rsidRPr="00710A32" w14:paraId="511CE27A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54ED45F0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2DA0FE0D" w14:textId="77777777" w:rsidR="00B47BF9" w:rsidRPr="00710A32" w:rsidRDefault="00B47BF9" w:rsidP="001D2B11">
            <w:pPr>
              <w:pStyle w:val="Listenabsatz"/>
              <w:numPr>
                <w:ilvl w:val="0"/>
                <w:numId w:val="33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Pr="00F559A8">
              <w:rPr>
                <w:i/>
                <w:iCs/>
                <w:szCs w:val="20"/>
              </w:rPr>
              <w:t>Robot</w:t>
            </w:r>
            <w:r>
              <w:rPr>
                <w:i/>
                <w:iCs/>
                <w:szCs w:val="20"/>
              </w:rPr>
              <w:t xml:space="preserve"> </w:t>
            </w:r>
            <w:r w:rsidRPr="001E7B70">
              <w:rPr>
                <w:szCs w:val="20"/>
              </w:rPr>
              <w:t>detects</w:t>
            </w:r>
            <w:r>
              <w:rPr>
                <w:szCs w:val="20"/>
              </w:rPr>
              <w:t xml:space="preserve"> the</w:t>
            </w:r>
            <w:r>
              <w:rPr>
                <w:i/>
                <w:iCs/>
                <w:szCs w:val="20"/>
              </w:rPr>
              <w:t xml:space="preserve"> </w:t>
            </w:r>
            <w:proofErr w:type="spellStart"/>
            <w:r>
              <w:rPr>
                <w:i/>
                <w:iCs/>
                <w:szCs w:val="20"/>
              </w:rPr>
              <w:t>Trackline</w:t>
            </w:r>
            <w:proofErr w:type="spellEnd"/>
            <w:r>
              <w:rPr>
                <w:i/>
                <w:iCs/>
                <w:szCs w:val="20"/>
              </w:rPr>
              <w:t>.</w:t>
            </w:r>
          </w:p>
          <w:p w14:paraId="143F07DA" w14:textId="5376E19E" w:rsidR="00B47BF9" w:rsidRPr="00183E45" w:rsidRDefault="00B47BF9" w:rsidP="001D2B11">
            <w:pPr>
              <w:pStyle w:val="Listenabsatz"/>
              <w:numPr>
                <w:ilvl w:val="0"/>
                <w:numId w:val="33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Pr="00F559A8">
              <w:rPr>
                <w:i/>
                <w:iCs/>
                <w:szCs w:val="20"/>
              </w:rPr>
              <w:t>Robot</w:t>
            </w:r>
            <w:r w:rsidRPr="00710A32">
              <w:rPr>
                <w:szCs w:val="20"/>
                <w:lang w:eastAsia="de-DE"/>
              </w:rPr>
              <w:t xml:space="preserve"> </w:t>
            </w:r>
            <w:r>
              <w:rPr>
                <w:szCs w:val="20"/>
                <w:lang w:eastAsia="de-DE"/>
              </w:rPr>
              <w:t>follows</w:t>
            </w:r>
            <w:r w:rsidR="00465BDD">
              <w:rPr>
                <w:szCs w:val="20"/>
                <w:lang w:eastAsia="de-DE"/>
              </w:rPr>
              <w:t xml:space="preserve"> </w:t>
            </w:r>
            <w:r>
              <w:rPr>
                <w:szCs w:val="20"/>
                <w:lang w:eastAsia="de-DE"/>
              </w:rPr>
              <w:t xml:space="preserve">the </w:t>
            </w:r>
            <w:proofErr w:type="spellStart"/>
            <w:r w:rsidRPr="00183E45">
              <w:rPr>
                <w:i/>
                <w:iCs/>
                <w:szCs w:val="20"/>
                <w:lang w:eastAsia="de-DE"/>
              </w:rPr>
              <w:t>Trackline</w:t>
            </w:r>
            <w:proofErr w:type="spellEnd"/>
            <w:r w:rsidRPr="00710A32">
              <w:rPr>
                <w:szCs w:val="20"/>
                <w:lang w:eastAsia="de-DE"/>
              </w:rPr>
              <w:t>.</w:t>
            </w:r>
          </w:p>
        </w:tc>
      </w:tr>
      <w:tr w:rsidR="00B47BF9" w:rsidRPr="00710A32" w14:paraId="2A2284B3" w14:textId="77777777" w:rsidTr="001D2B11">
        <w:tc>
          <w:tcPr>
            <w:tcW w:w="2263" w:type="dxa"/>
            <w:shd w:val="clear" w:color="auto" w:fill="auto"/>
          </w:tcPr>
          <w:p w14:paraId="5C294992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36F84B6B" w14:textId="77777777" w:rsidR="00B47BF9" w:rsidRPr="00710A32" w:rsidRDefault="00B47BF9" w:rsidP="001D2B11">
            <w:pPr>
              <w:pStyle w:val="Listenabsatz"/>
              <w:numPr>
                <w:ilvl w:val="0"/>
                <w:numId w:val="34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Pr="00F559A8">
              <w:rPr>
                <w:i/>
                <w:iCs/>
                <w:szCs w:val="20"/>
              </w:rPr>
              <w:t>Robot</w:t>
            </w:r>
            <w:r>
              <w:rPr>
                <w:i/>
                <w:iCs/>
                <w:szCs w:val="20"/>
              </w:rPr>
              <w:t xml:space="preserve"> </w:t>
            </w:r>
            <w:r>
              <w:rPr>
                <w:szCs w:val="20"/>
              </w:rPr>
              <w:t xml:space="preserve">does not </w:t>
            </w:r>
            <w:r w:rsidRPr="001E7B70">
              <w:rPr>
                <w:szCs w:val="20"/>
              </w:rPr>
              <w:t>detect</w:t>
            </w:r>
            <w:r>
              <w:rPr>
                <w:i/>
                <w:iCs/>
                <w:szCs w:val="20"/>
              </w:rPr>
              <w:t xml:space="preserve"> </w:t>
            </w:r>
            <w:proofErr w:type="spellStart"/>
            <w:r>
              <w:rPr>
                <w:i/>
                <w:iCs/>
                <w:szCs w:val="20"/>
              </w:rPr>
              <w:t>Trackline</w:t>
            </w:r>
            <w:proofErr w:type="spellEnd"/>
            <w:r>
              <w:rPr>
                <w:i/>
                <w:iCs/>
                <w:szCs w:val="20"/>
              </w:rPr>
              <w:t>.</w:t>
            </w:r>
          </w:p>
          <w:p w14:paraId="6E72187E" w14:textId="77777777" w:rsidR="00B47BF9" w:rsidRPr="00183E45" w:rsidRDefault="00B47BF9" w:rsidP="001D2B11">
            <w:pPr>
              <w:pStyle w:val="Listenabsatz"/>
              <w:numPr>
                <w:ilvl w:val="0"/>
                <w:numId w:val="34"/>
              </w:numPr>
              <w:tabs>
                <w:tab w:val="clear" w:pos="8930"/>
              </w:tabs>
              <w:spacing w:after="160" w:line="259" w:lineRule="auto"/>
              <w:jc w:val="left"/>
              <w:rPr>
                <w:szCs w:val="20"/>
              </w:rPr>
            </w:pPr>
            <w:r w:rsidRPr="006603A3">
              <w:rPr>
                <w:color w:val="FF0000"/>
                <w:szCs w:val="20"/>
              </w:rPr>
              <w:t xml:space="preserve">The </w:t>
            </w:r>
            <w:r w:rsidRPr="006603A3">
              <w:rPr>
                <w:i/>
                <w:iCs/>
                <w:color w:val="FF0000"/>
                <w:szCs w:val="20"/>
              </w:rPr>
              <w:t>Robot</w:t>
            </w:r>
            <w:r w:rsidRPr="006603A3">
              <w:rPr>
                <w:color w:val="FF0000"/>
                <w:szCs w:val="20"/>
              </w:rPr>
              <w:t xml:space="preserve"> </w:t>
            </w:r>
            <w:r w:rsidRPr="006603A3">
              <w:rPr>
                <w:color w:val="FF0000"/>
                <w:lang w:eastAsia="de-DE"/>
              </w:rPr>
              <w:t>detects an error.?</w:t>
            </w:r>
          </w:p>
        </w:tc>
      </w:tr>
    </w:tbl>
    <w:p w14:paraId="0871F5D0" w14:textId="77777777" w:rsidR="00B47BF9" w:rsidRDefault="00B47BF9" w:rsidP="00765459"/>
    <w:p w14:paraId="0DC17E3E" w14:textId="77777777" w:rsidR="00301379" w:rsidRDefault="00301379" w:rsidP="00765459"/>
    <w:p w14:paraId="5FBE3983" w14:textId="77777777" w:rsidR="00301379" w:rsidRDefault="00301379" w:rsidP="00765459"/>
    <w:p w14:paraId="70BA82A8" w14:textId="77777777" w:rsidR="00301379" w:rsidRDefault="00301379" w:rsidP="00765459"/>
    <w:p w14:paraId="5511FA49" w14:textId="77777777" w:rsidR="00301379" w:rsidRDefault="00301379" w:rsidP="00765459"/>
    <w:p w14:paraId="11282A12" w14:textId="77777777" w:rsidR="00301379" w:rsidRDefault="00301379" w:rsidP="00765459"/>
    <w:tbl>
      <w:tblPr>
        <w:tblStyle w:val="NTKopffettblauweiss1"/>
        <w:tblpPr w:leftFromText="141" w:rightFromText="141" w:vertAnchor="text" w:horzAnchor="margin" w:tblpY="-322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301379" w:rsidRPr="00710A32" w14:paraId="0F1EC9AE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3374A052" w14:textId="77777777" w:rsidR="00301379" w:rsidRPr="00710A32" w:rsidRDefault="00301379" w:rsidP="001D2B11">
            <w:pPr>
              <w:jc w:val="left"/>
              <w:rPr>
                <w:lang w:eastAsia="de-DE"/>
              </w:rPr>
            </w:pPr>
            <w:r w:rsidRPr="00710A32">
              <w:lastRenderedPageBreak/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1C374355" w14:textId="2B27EAB3" w:rsidR="00301379" w:rsidRPr="00710A32" w:rsidRDefault="00301379" w:rsidP="001D2B11">
            <w:pPr>
              <w:jc w:val="left"/>
            </w:pPr>
            <w:r>
              <w:t>S_E1</w:t>
            </w:r>
          </w:p>
        </w:tc>
      </w:tr>
      <w:tr w:rsidR="00301379" w:rsidRPr="00710A32" w14:paraId="27C4EEAA" w14:textId="77777777" w:rsidTr="001D2B11">
        <w:tc>
          <w:tcPr>
            <w:tcW w:w="2263" w:type="dxa"/>
            <w:shd w:val="clear" w:color="auto" w:fill="auto"/>
          </w:tcPr>
          <w:p w14:paraId="2B2BDBB9" w14:textId="77777777" w:rsidR="00301379" w:rsidRPr="00710A32" w:rsidRDefault="00301379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4C9914EF" w14:textId="6149310E" w:rsidR="00301379" w:rsidRPr="00710A32" w:rsidRDefault="00301379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Handle error</w:t>
            </w:r>
          </w:p>
        </w:tc>
      </w:tr>
      <w:tr w:rsidR="00301379" w:rsidRPr="00710A32" w14:paraId="2598B4EC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4904C16E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567D7259" w14:textId="05CE8BA2" w:rsidR="00301379" w:rsidRPr="00710A32" w:rsidRDefault="00301379" w:rsidP="00B460F0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 xml:space="preserve">If the robot detects an error, it will notify with an </w:t>
            </w:r>
            <w:r w:rsidR="00113FE4" w:rsidRPr="00113FE4">
              <w:rPr>
                <w:i/>
                <w:iCs/>
                <w:szCs w:val="20"/>
              </w:rPr>
              <w:t>A</w:t>
            </w:r>
            <w:r w:rsidRPr="00113FE4">
              <w:rPr>
                <w:i/>
                <w:iCs/>
                <w:szCs w:val="20"/>
              </w:rPr>
              <w:t>larm</w:t>
            </w:r>
            <w:r w:rsidRPr="00710A32">
              <w:rPr>
                <w:szCs w:val="20"/>
              </w:rPr>
              <w:t xml:space="preserve"> and display the error reason on the </w:t>
            </w:r>
            <w:r w:rsidRPr="00113FE4">
              <w:rPr>
                <w:i/>
                <w:iCs/>
                <w:szCs w:val="20"/>
              </w:rPr>
              <w:t>OLED</w:t>
            </w:r>
            <w:r w:rsidRPr="00710A32">
              <w:rPr>
                <w:szCs w:val="20"/>
              </w:rPr>
              <w:t xml:space="preserve">. Furthermore, </w:t>
            </w:r>
            <w:r w:rsidR="00B460F0">
              <w:rPr>
                <w:szCs w:val="20"/>
              </w:rPr>
              <w:t xml:space="preserve">the </w:t>
            </w:r>
            <w:r w:rsidR="00B460F0" w:rsidRPr="00B460F0">
              <w:rPr>
                <w:i/>
                <w:iCs/>
                <w:szCs w:val="20"/>
              </w:rPr>
              <w:t>Robot</w:t>
            </w:r>
            <w:r w:rsidRPr="00710A32">
              <w:rPr>
                <w:szCs w:val="20"/>
              </w:rPr>
              <w:t xml:space="preserve"> will stop.</w:t>
            </w:r>
          </w:p>
        </w:tc>
      </w:tr>
      <w:tr w:rsidR="00301379" w:rsidRPr="00710A32" w14:paraId="064A7700" w14:textId="77777777" w:rsidTr="001D2B11">
        <w:tc>
          <w:tcPr>
            <w:tcW w:w="2263" w:type="dxa"/>
            <w:shd w:val="clear" w:color="auto" w:fill="auto"/>
          </w:tcPr>
          <w:p w14:paraId="6E618D7C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2F7DC064" w14:textId="3981537F" w:rsidR="00301379" w:rsidRPr="00710A32" w:rsidRDefault="00301379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Robot detects error</w:t>
            </w:r>
            <w:r w:rsidR="00113FE4">
              <w:rPr>
                <w:szCs w:val="20"/>
              </w:rPr>
              <w:t>.</w:t>
            </w:r>
          </w:p>
        </w:tc>
      </w:tr>
      <w:tr w:rsidR="00301379" w:rsidRPr="00710A32" w14:paraId="28626E2A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71C3F717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05EB2120" w14:textId="4A06012A" w:rsidR="00301379" w:rsidRPr="00710A32" w:rsidRDefault="00113FE4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The Robot is not dri</w:t>
            </w:r>
            <w:r w:rsidR="003507B2">
              <w:rPr>
                <w:szCs w:val="20"/>
              </w:rPr>
              <w:t>ving.</w:t>
            </w:r>
          </w:p>
        </w:tc>
      </w:tr>
      <w:tr w:rsidR="00301379" w:rsidRPr="00710A32" w14:paraId="2D09B265" w14:textId="77777777" w:rsidTr="001D2B11">
        <w:tc>
          <w:tcPr>
            <w:tcW w:w="2263" w:type="dxa"/>
            <w:shd w:val="clear" w:color="auto" w:fill="auto"/>
          </w:tcPr>
          <w:p w14:paraId="63291B2C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3B043FA0" w14:textId="77777777" w:rsidR="00301379" w:rsidRPr="00710A32" w:rsidRDefault="00301379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-</w:t>
            </w:r>
          </w:p>
        </w:tc>
      </w:tr>
      <w:tr w:rsidR="00301379" w:rsidRPr="00710A32" w14:paraId="66B4AA0E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680D9B4A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6D0B5479" w14:textId="1C613C8B" w:rsidR="00301379" w:rsidRPr="00710A32" w:rsidRDefault="00CC2BDF" w:rsidP="001D2B11">
            <w:pPr>
              <w:spacing w:after="60"/>
              <w:rPr>
                <w:szCs w:val="20"/>
              </w:rPr>
            </w:pPr>
            <w:proofErr w:type="spellStart"/>
            <w:r>
              <w:rPr>
                <w:i/>
                <w:iCs/>
                <w:szCs w:val="20"/>
              </w:rPr>
              <w:t>LineSensorArray</w:t>
            </w:r>
            <w:proofErr w:type="spellEnd"/>
            <w:r>
              <w:rPr>
                <w:i/>
                <w:iCs/>
                <w:szCs w:val="20"/>
              </w:rPr>
              <w:t>, Buzzer, OLED</w:t>
            </w:r>
          </w:p>
        </w:tc>
      </w:tr>
      <w:tr w:rsidR="00301379" w:rsidRPr="00710A32" w14:paraId="731636D5" w14:textId="77777777" w:rsidTr="001D2B11">
        <w:tc>
          <w:tcPr>
            <w:tcW w:w="2263" w:type="dxa"/>
            <w:shd w:val="clear" w:color="auto" w:fill="auto"/>
          </w:tcPr>
          <w:p w14:paraId="3BECBDEB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043EAA41" w14:textId="77777777" w:rsidR="00301379" w:rsidRPr="00710A32" w:rsidRDefault="00301379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Error</w:t>
            </w:r>
          </w:p>
        </w:tc>
      </w:tr>
      <w:tr w:rsidR="00301379" w:rsidRPr="00710A32" w14:paraId="5B813D37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36428490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30E45378" w14:textId="65E30872" w:rsidR="00301379" w:rsidRPr="00710A32" w:rsidRDefault="003507B2" w:rsidP="001D2B11">
            <w:pPr>
              <w:pStyle w:val="Listenabsatz"/>
              <w:numPr>
                <w:ilvl w:val="0"/>
                <w:numId w:val="2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="00301379" w:rsidRPr="003507B2">
              <w:rPr>
                <w:i/>
                <w:iCs/>
                <w:szCs w:val="20"/>
              </w:rPr>
              <w:t>Robot</w:t>
            </w:r>
            <w:r w:rsidR="00301379" w:rsidRPr="00710A32">
              <w:rPr>
                <w:szCs w:val="20"/>
              </w:rPr>
              <w:t xml:space="preserve"> </w:t>
            </w:r>
            <w:r w:rsidR="00776DB0">
              <w:rPr>
                <w:szCs w:val="20"/>
              </w:rPr>
              <w:t xml:space="preserve">or the </w:t>
            </w:r>
            <w:proofErr w:type="spellStart"/>
            <w:r w:rsidR="00776DB0" w:rsidRPr="00776DB0">
              <w:rPr>
                <w:i/>
                <w:iCs/>
                <w:szCs w:val="20"/>
              </w:rPr>
              <w:t>LineSensorArray</w:t>
            </w:r>
            <w:proofErr w:type="spellEnd"/>
            <w:r w:rsidR="00776DB0">
              <w:rPr>
                <w:szCs w:val="20"/>
              </w:rPr>
              <w:t xml:space="preserve"> </w:t>
            </w:r>
            <w:r w:rsidR="00301379" w:rsidRPr="00710A32">
              <w:rPr>
                <w:szCs w:val="20"/>
              </w:rPr>
              <w:t xml:space="preserve">detect </w:t>
            </w:r>
            <w:r w:rsidR="00776DB0">
              <w:rPr>
                <w:szCs w:val="20"/>
              </w:rPr>
              <w:t xml:space="preserve">an </w:t>
            </w:r>
            <w:r w:rsidR="00301379" w:rsidRPr="00710A32">
              <w:rPr>
                <w:szCs w:val="20"/>
              </w:rPr>
              <w:t>error.</w:t>
            </w:r>
          </w:p>
          <w:p w14:paraId="4262DD30" w14:textId="35072BBC" w:rsidR="00301379" w:rsidRPr="00710A32" w:rsidRDefault="003507B2" w:rsidP="001D2B11">
            <w:pPr>
              <w:pStyle w:val="Listenabsatz"/>
              <w:numPr>
                <w:ilvl w:val="0"/>
                <w:numId w:val="2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</w:t>
            </w:r>
            <w:r w:rsidRPr="003507B2">
              <w:rPr>
                <w:i/>
                <w:iCs/>
                <w:szCs w:val="20"/>
                <w:lang w:eastAsia="de-DE"/>
              </w:rPr>
              <w:t>Robot</w:t>
            </w:r>
            <w:r>
              <w:rPr>
                <w:szCs w:val="20"/>
                <w:lang w:eastAsia="de-DE"/>
              </w:rPr>
              <w:t xml:space="preserve"> stops driving</w:t>
            </w:r>
            <w:r w:rsidR="00301379" w:rsidRPr="00710A32">
              <w:rPr>
                <w:szCs w:val="20"/>
                <w:lang w:eastAsia="de-DE"/>
              </w:rPr>
              <w:t>.</w:t>
            </w:r>
          </w:p>
          <w:p w14:paraId="65CC55EC" w14:textId="2A77E9BF" w:rsidR="00301379" w:rsidRPr="00710A32" w:rsidRDefault="003507B2" w:rsidP="001D2B11">
            <w:pPr>
              <w:pStyle w:val="Listenabsatz"/>
              <w:numPr>
                <w:ilvl w:val="0"/>
                <w:numId w:val="2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</w:t>
            </w:r>
            <w:r w:rsidRPr="003507B2">
              <w:rPr>
                <w:i/>
                <w:iCs/>
                <w:szCs w:val="20"/>
                <w:lang w:eastAsia="de-DE"/>
              </w:rPr>
              <w:t>Buzzer</w:t>
            </w:r>
            <w:r>
              <w:rPr>
                <w:szCs w:val="20"/>
                <w:lang w:eastAsia="de-DE"/>
              </w:rPr>
              <w:t xml:space="preserve"> emits an alarm</w:t>
            </w:r>
            <w:r w:rsidR="00301379" w:rsidRPr="00710A32">
              <w:rPr>
                <w:szCs w:val="20"/>
                <w:lang w:eastAsia="de-DE"/>
              </w:rPr>
              <w:t>.</w:t>
            </w:r>
          </w:p>
          <w:p w14:paraId="6B09369E" w14:textId="19D8B662" w:rsidR="00301379" w:rsidRPr="00710A32" w:rsidRDefault="00301379" w:rsidP="001D2B11">
            <w:pPr>
              <w:pStyle w:val="Listenabsatz"/>
              <w:numPr>
                <w:ilvl w:val="0"/>
                <w:numId w:val="2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The error reason is displayed</w:t>
            </w:r>
            <w:r w:rsidR="003507B2">
              <w:rPr>
                <w:szCs w:val="20"/>
              </w:rPr>
              <w:t xml:space="preserve"> on the </w:t>
            </w:r>
            <w:r w:rsidR="003507B2" w:rsidRPr="003507B2">
              <w:rPr>
                <w:i/>
                <w:iCs/>
                <w:szCs w:val="20"/>
              </w:rPr>
              <w:t>OLED</w:t>
            </w:r>
            <w:r w:rsidRPr="00710A32">
              <w:rPr>
                <w:szCs w:val="20"/>
              </w:rPr>
              <w:t>.</w:t>
            </w:r>
          </w:p>
        </w:tc>
      </w:tr>
      <w:tr w:rsidR="00301379" w:rsidRPr="00710A32" w14:paraId="1FBC4892" w14:textId="77777777" w:rsidTr="001D2B11">
        <w:tc>
          <w:tcPr>
            <w:tcW w:w="2263" w:type="dxa"/>
            <w:shd w:val="clear" w:color="auto" w:fill="auto"/>
          </w:tcPr>
          <w:p w14:paraId="08163D87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58430FA6" w14:textId="77777777" w:rsidR="00301379" w:rsidRPr="00710A32" w:rsidRDefault="00301379" w:rsidP="001D2B11">
            <w:pPr>
              <w:tabs>
                <w:tab w:val="clear" w:pos="8930"/>
              </w:tabs>
              <w:spacing w:after="160" w:line="259" w:lineRule="auto"/>
              <w:contextualSpacing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-</w:t>
            </w:r>
          </w:p>
        </w:tc>
      </w:tr>
    </w:tbl>
    <w:p w14:paraId="204BA838" w14:textId="77777777" w:rsidR="00541CA0" w:rsidRDefault="00541CA0" w:rsidP="00765459"/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624493" w:rsidRPr="00710A32" w14:paraId="4E33A9EE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15E1C23E" w14:textId="77777777" w:rsidR="00624493" w:rsidRPr="00710A32" w:rsidRDefault="00624493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10E577DA" w14:textId="1B461CAF" w:rsidR="00624493" w:rsidRPr="00710A32" w:rsidRDefault="00624493" w:rsidP="001D2B11">
            <w:pPr>
              <w:jc w:val="left"/>
            </w:pPr>
            <w:r>
              <w:t>S_C1</w:t>
            </w:r>
          </w:p>
        </w:tc>
      </w:tr>
      <w:tr w:rsidR="00624493" w:rsidRPr="00710A32" w14:paraId="31B197F6" w14:textId="77777777" w:rsidTr="001D2B11">
        <w:tc>
          <w:tcPr>
            <w:tcW w:w="2263" w:type="dxa"/>
            <w:shd w:val="clear" w:color="auto" w:fill="auto"/>
          </w:tcPr>
          <w:p w14:paraId="2F0AF118" w14:textId="77777777" w:rsidR="00624493" w:rsidRPr="00710A32" w:rsidRDefault="00624493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51CFF332" w14:textId="77777777" w:rsidR="00624493" w:rsidRPr="00710A32" w:rsidRDefault="00624493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Calibrate sensors</w:t>
            </w:r>
          </w:p>
        </w:tc>
      </w:tr>
      <w:tr w:rsidR="00624493" w:rsidRPr="00710A32" w14:paraId="76ABAB8E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051F8732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25923FF0" w14:textId="77777777" w:rsidR="00624493" w:rsidRPr="00710A32" w:rsidRDefault="00624493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After the </w:t>
            </w:r>
            <w:r w:rsidRPr="00535141">
              <w:rPr>
                <w:i/>
                <w:iCs/>
                <w:szCs w:val="20"/>
              </w:rPr>
              <w:t>Robot</w:t>
            </w:r>
            <w:r>
              <w:rPr>
                <w:i/>
                <w:iCs/>
                <w:szCs w:val="20"/>
              </w:rPr>
              <w:t xml:space="preserve"> </w:t>
            </w:r>
            <w:r w:rsidRPr="00BF7E4A">
              <w:rPr>
                <w:szCs w:val="20"/>
              </w:rPr>
              <w:t>is powered on or</w:t>
            </w:r>
            <w:r>
              <w:rPr>
                <w:szCs w:val="20"/>
              </w:rPr>
              <w:t xml:space="preserve"> the </w:t>
            </w:r>
            <w:proofErr w:type="spellStart"/>
            <w:r>
              <w:rPr>
                <w:i/>
                <w:iCs/>
                <w:szCs w:val="20"/>
              </w:rPr>
              <w:t>ButtonC</w:t>
            </w:r>
            <w:proofErr w:type="spellEnd"/>
            <w:r>
              <w:rPr>
                <w:szCs w:val="20"/>
              </w:rPr>
              <w:t xml:space="preserve"> is pressed by the user, the </w:t>
            </w:r>
            <w:r w:rsidRPr="003947DE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calibrates its sensors.</w:t>
            </w:r>
          </w:p>
        </w:tc>
      </w:tr>
      <w:tr w:rsidR="00624493" w:rsidRPr="00710A32" w14:paraId="0D45B0B3" w14:textId="77777777" w:rsidTr="001D2B11">
        <w:tc>
          <w:tcPr>
            <w:tcW w:w="2263" w:type="dxa"/>
            <w:shd w:val="clear" w:color="auto" w:fill="auto"/>
          </w:tcPr>
          <w:p w14:paraId="32E170D4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0DB253CE" w14:textId="77777777" w:rsidR="00624493" w:rsidRPr="00710A32" w:rsidRDefault="0062449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proofErr w:type="spellStart"/>
            <w:r w:rsidRPr="003C782E">
              <w:rPr>
                <w:i/>
                <w:iCs/>
                <w:szCs w:val="20"/>
              </w:rPr>
              <w:t>PowerSwitch</w:t>
            </w:r>
            <w:proofErr w:type="spellEnd"/>
            <w:r>
              <w:rPr>
                <w:szCs w:val="20"/>
              </w:rPr>
              <w:t xml:space="preserve"> is on.</w:t>
            </w:r>
          </w:p>
        </w:tc>
      </w:tr>
      <w:tr w:rsidR="00624493" w:rsidRPr="00710A32" w14:paraId="12F852D9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4598729B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04718B44" w14:textId="77777777" w:rsidR="00624493" w:rsidRPr="00710A32" w:rsidRDefault="00624493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Sensors are calibrated.</w:t>
            </w:r>
          </w:p>
        </w:tc>
      </w:tr>
      <w:tr w:rsidR="00624493" w:rsidRPr="00710A32" w14:paraId="5A70CF4B" w14:textId="77777777" w:rsidTr="001D2B11">
        <w:tc>
          <w:tcPr>
            <w:tcW w:w="2263" w:type="dxa"/>
            <w:shd w:val="clear" w:color="auto" w:fill="auto"/>
          </w:tcPr>
          <w:p w14:paraId="5B8F0993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196F35D4" w14:textId="6964E35A" w:rsidR="00624493" w:rsidRPr="00710A32" w:rsidRDefault="001F4096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624493" w:rsidRPr="00710A32" w14:paraId="35E47611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34CD62D0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465494FD" w14:textId="4A29B97C" w:rsidR="00624493" w:rsidRPr="00710A32" w:rsidRDefault="00307F6B" w:rsidP="001D2B11">
            <w:pPr>
              <w:spacing w:after="60"/>
              <w:rPr>
                <w:szCs w:val="20"/>
              </w:rPr>
            </w:pPr>
            <w:proofErr w:type="spellStart"/>
            <w:r w:rsidRPr="00307F6B">
              <w:rPr>
                <w:i/>
                <w:iCs/>
                <w:szCs w:val="20"/>
              </w:rPr>
              <w:t>ButtonC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 w:rsidRPr="00307F6B">
              <w:rPr>
                <w:i/>
                <w:iCs/>
                <w:szCs w:val="20"/>
              </w:rPr>
              <w:t>PowerSwitch</w:t>
            </w:r>
            <w:proofErr w:type="spellEnd"/>
            <w:r>
              <w:rPr>
                <w:szCs w:val="20"/>
              </w:rPr>
              <w:t xml:space="preserve">, </w:t>
            </w:r>
            <w:r w:rsidRPr="00307F6B">
              <w:rPr>
                <w:i/>
                <w:iCs/>
                <w:szCs w:val="20"/>
              </w:rPr>
              <w:t>OLED</w:t>
            </w:r>
          </w:p>
        </w:tc>
      </w:tr>
      <w:tr w:rsidR="00624493" w:rsidRPr="00710A32" w14:paraId="4697F27F" w14:textId="77777777" w:rsidTr="001D2B11">
        <w:tc>
          <w:tcPr>
            <w:tcW w:w="2263" w:type="dxa"/>
            <w:shd w:val="clear" w:color="auto" w:fill="auto"/>
          </w:tcPr>
          <w:p w14:paraId="189240F2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3DD2446E" w14:textId="77777777" w:rsidR="00624493" w:rsidRPr="00710A32" w:rsidRDefault="0062449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User interaction</w:t>
            </w:r>
          </w:p>
        </w:tc>
      </w:tr>
      <w:tr w:rsidR="00624493" w:rsidRPr="00710A32" w14:paraId="216A4BE4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4E3ED75D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5BD8F3D5" w14:textId="5629B79E" w:rsidR="00624493" w:rsidRPr="00D8473C" w:rsidRDefault="00624493" w:rsidP="00D8473C">
            <w:pPr>
              <w:pStyle w:val="Listenabsatz"/>
              <w:numPr>
                <w:ilvl w:val="0"/>
                <w:numId w:val="4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D8473C">
              <w:rPr>
                <w:szCs w:val="20"/>
                <w:lang w:eastAsia="de-DE"/>
              </w:rPr>
              <w:t xml:space="preserve">User turns </w:t>
            </w:r>
            <w:proofErr w:type="spellStart"/>
            <w:r w:rsidRPr="00D8473C">
              <w:rPr>
                <w:i/>
                <w:iCs/>
                <w:szCs w:val="20"/>
                <w:lang w:eastAsia="de-DE"/>
              </w:rPr>
              <w:t>PowerSwitch</w:t>
            </w:r>
            <w:proofErr w:type="spellEnd"/>
            <w:r w:rsidRPr="00D8473C">
              <w:rPr>
                <w:szCs w:val="20"/>
                <w:lang w:eastAsia="de-DE"/>
              </w:rPr>
              <w:t xml:space="preserve"> on or presses </w:t>
            </w:r>
            <w:proofErr w:type="spellStart"/>
            <w:r w:rsidRPr="00D8473C">
              <w:rPr>
                <w:i/>
                <w:iCs/>
                <w:szCs w:val="20"/>
                <w:lang w:eastAsia="de-DE"/>
              </w:rPr>
              <w:t>ButtonC</w:t>
            </w:r>
            <w:proofErr w:type="spellEnd"/>
            <w:r w:rsidRPr="00D8473C">
              <w:rPr>
                <w:szCs w:val="20"/>
                <w:lang w:eastAsia="de-DE"/>
              </w:rPr>
              <w:t>.</w:t>
            </w:r>
          </w:p>
          <w:p w14:paraId="2D0F258C" w14:textId="7FC4A676" w:rsidR="00624493" w:rsidRPr="00D8473C" w:rsidRDefault="00624493" w:rsidP="00D8473C">
            <w:pPr>
              <w:pStyle w:val="Listenabsatz"/>
              <w:numPr>
                <w:ilvl w:val="0"/>
                <w:numId w:val="4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D8473C">
              <w:rPr>
                <w:szCs w:val="20"/>
              </w:rPr>
              <w:t>Conditions for calibration are fulfilled.</w:t>
            </w:r>
          </w:p>
          <w:p w14:paraId="583A03BA" w14:textId="77777777" w:rsidR="00624493" w:rsidRDefault="00624493" w:rsidP="00D8473C">
            <w:pPr>
              <w:pStyle w:val="Listenabsatz"/>
              <w:numPr>
                <w:ilvl w:val="0"/>
                <w:numId w:val="4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</w:t>
            </w:r>
            <w:r w:rsidRPr="00C20E5C">
              <w:rPr>
                <w:i/>
                <w:iCs/>
                <w:szCs w:val="20"/>
                <w:lang w:eastAsia="de-DE"/>
              </w:rPr>
              <w:t>Robot</w:t>
            </w:r>
            <w:r>
              <w:rPr>
                <w:szCs w:val="20"/>
                <w:lang w:eastAsia="de-DE"/>
              </w:rPr>
              <w:t xml:space="preserve"> calibrates its sensors</w:t>
            </w:r>
            <w:r w:rsidRPr="00710A32">
              <w:rPr>
                <w:szCs w:val="20"/>
                <w:lang w:eastAsia="de-DE"/>
              </w:rPr>
              <w:t>.</w:t>
            </w:r>
          </w:p>
          <w:p w14:paraId="3920264E" w14:textId="47A530FA" w:rsidR="00FF61E0" w:rsidRPr="00C20E5C" w:rsidRDefault="00D8473C" w:rsidP="00D8473C">
            <w:pPr>
              <w:pStyle w:val="Listenabsatz"/>
              <w:numPr>
                <w:ilvl w:val="0"/>
                <w:numId w:val="4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Success message displayed on the </w:t>
            </w:r>
            <w:r w:rsidRPr="00D8473C">
              <w:rPr>
                <w:i/>
                <w:iCs/>
                <w:szCs w:val="20"/>
                <w:lang w:eastAsia="de-DE"/>
              </w:rPr>
              <w:t>OLED</w:t>
            </w:r>
            <w:r>
              <w:rPr>
                <w:szCs w:val="20"/>
                <w:lang w:eastAsia="de-DE"/>
              </w:rPr>
              <w:t>.</w:t>
            </w:r>
          </w:p>
        </w:tc>
      </w:tr>
      <w:tr w:rsidR="00624493" w:rsidRPr="00710A32" w14:paraId="5FA3C602" w14:textId="77777777" w:rsidTr="001D2B11">
        <w:tc>
          <w:tcPr>
            <w:tcW w:w="2263" w:type="dxa"/>
            <w:shd w:val="clear" w:color="auto" w:fill="auto"/>
          </w:tcPr>
          <w:p w14:paraId="05EE1D3C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46B66DEC" w14:textId="3E8579B6" w:rsidR="00624493" w:rsidRPr="001F4096" w:rsidRDefault="001F4096" w:rsidP="001F4096">
            <w:p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-</w:t>
            </w:r>
          </w:p>
        </w:tc>
      </w:tr>
    </w:tbl>
    <w:p w14:paraId="24800C81" w14:textId="77777777" w:rsidR="00541CA0" w:rsidRDefault="00541CA0" w:rsidP="00765459"/>
    <w:p w14:paraId="3A153671" w14:textId="77777777" w:rsidR="00E454AB" w:rsidRDefault="00E454AB" w:rsidP="00765459"/>
    <w:p w14:paraId="6A75F5B1" w14:textId="77777777" w:rsidR="00E454AB" w:rsidRDefault="00E454AB" w:rsidP="00765459"/>
    <w:p w14:paraId="4D1ABA54" w14:textId="77777777" w:rsidR="00E454AB" w:rsidRDefault="00E454AB" w:rsidP="00765459"/>
    <w:p w14:paraId="46F55B55" w14:textId="77777777" w:rsidR="00E454AB" w:rsidRDefault="00E454AB" w:rsidP="00765459"/>
    <w:p w14:paraId="7ED35DCA" w14:textId="77777777" w:rsidR="00E454AB" w:rsidRDefault="00E454AB" w:rsidP="00765459"/>
    <w:p w14:paraId="67ED2B4A" w14:textId="77777777" w:rsidR="00E454AB" w:rsidRDefault="00E454AB" w:rsidP="00765459"/>
    <w:p w14:paraId="4B67303A" w14:textId="77777777" w:rsidR="00E454AB" w:rsidRDefault="00E454AB" w:rsidP="00765459"/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E454AB" w:rsidRPr="00710A32" w14:paraId="2F3357E9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6C480CFC" w14:textId="77777777" w:rsidR="00E454AB" w:rsidRPr="00710A32" w:rsidRDefault="00E454AB" w:rsidP="001D2B11">
            <w:pPr>
              <w:jc w:val="left"/>
              <w:rPr>
                <w:lang w:eastAsia="de-DE"/>
              </w:rPr>
            </w:pPr>
            <w:r w:rsidRPr="00710A32">
              <w:lastRenderedPageBreak/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23272140" w14:textId="53E92AB7" w:rsidR="00E454AB" w:rsidRPr="00710A32" w:rsidRDefault="00E454AB" w:rsidP="001D2B11">
            <w:pPr>
              <w:jc w:val="left"/>
            </w:pPr>
            <w:r>
              <w:t>S_P1</w:t>
            </w:r>
          </w:p>
        </w:tc>
      </w:tr>
      <w:tr w:rsidR="00E454AB" w:rsidRPr="00710A32" w14:paraId="70E89E07" w14:textId="77777777" w:rsidTr="001D2B11">
        <w:tc>
          <w:tcPr>
            <w:tcW w:w="2263" w:type="dxa"/>
            <w:shd w:val="clear" w:color="auto" w:fill="auto"/>
          </w:tcPr>
          <w:p w14:paraId="5FC0604E" w14:textId="77777777" w:rsidR="00E454AB" w:rsidRPr="00710A32" w:rsidRDefault="00E454AB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723B884B" w14:textId="77777777" w:rsidR="00E454AB" w:rsidRPr="00710A32" w:rsidRDefault="00E454AB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Set parameter sets</w:t>
            </w:r>
          </w:p>
        </w:tc>
      </w:tr>
      <w:tr w:rsidR="00E454AB" w:rsidRPr="00710A32" w14:paraId="47432AA5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7036B41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49366811" w14:textId="77777777" w:rsidR="00E454AB" w:rsidRPr="00710A32" w:rsidRDefault="00E454AB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After </w:t>
            </w:r>
            <w:proofErr w:type="spellStart"/>
            <w:r>
              <w:rPr>
                <w:i/>
                <w:iCs/>
                <w:szCs w:val="20"/>
              </w:rPr>
              <w:t>ButtonB</w:t>
            </w:r>
            <w:proofErr w:type="spellEnd"/>
            <w:r>
              <w:rPr>
                <w:szCs w:val="20"/>
              </w:rPr>
              <w:t xml:space="preserve"> is pressed by the user, the user can select a parameter set.</w:t>
            </w:r>
          </w:p>
        </w:tc>
      </w:tr>
      <w:tr w:rsidR="00E454AB" w:rsidRPr="00710A32" w14:paraId="3F52288E" w14:textId="77777777" w:rsidTr="001D2B11">
        <w:tc>
          <w:tcPr>
            <w:tcW w:w="2263" w:type="dxa"/>
            <w:shd w:val="clear" w:color="auto" w:fill="auto"/>
          </w:tcPr>
          <w:p w14:paraId="76C7C6F1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692804EF" w14:textId="77777777" w:rsidR="00E454AB" w:rsidRPr="00710A32" w:rsidRDefault="00E454AB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proofErr w:type="spellStart"/>
            <w:r w:rsidRPr="003C782E">
              <w:rPr>
                <w:i/>
                <w:iCs/>
                <w:szCs w:val="20"/>
              </w:rPr>
              <w:t>PowerSwitch</w:t>
            </w:r>
            <w:proofErr w:type="spellEnd"/>
            <w:r>
              <w:rPr>
                <w:szCs w:val="20"/>
              </w:rPr>
              <w:t xml:space="preserve"> is on.</w:t>
            </w:r>
          </w:p>
        </w:tc>
      </w:tr>
      <w:tr w:rsidR="00E454AB" w:rsidRPr="00710A32" w14:paraId="2C33FFB0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4DEAA05C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3D16BBEB" w14:textId="77777777" w:rsidR="00E454AB" w:rsidRPr="00710A32" w:rsidRDefault="00E454AB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Parameter set selected.</w:t>
            </w:r>
          </w:p>
        </w:tc>
      </w:tr>
      <w:tr w:rsidR="00E454AB" w:rsidRPr="00710A32" w14:paraId="70C73B3C" w14:textId="77777777" w:rsidTr="001D2B11">
        <w:tc>
          <w:tcPr>
            <w:tcW w:w="2263" w:type="dxa"/>
            <w:shd w:val="clear" w:color="auto" w:fill="auto"/>
          </w:tcPr>
          <w:p w14:paraId="61E4CA31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212DB00A" w14:textId="77777777" w:rsidR="00E454AB" w:rsidRPr="00710A32" w:rsidRDefault="00E454AB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E454AB" w:rsidRPr="00710A32" w14:paraId="038FAC71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6385134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598FFAA7" w14:textId="4FD4288F" w:rsidR="00E454AB" w:rsidRPr="00710A32" w:rsidRDefault="00E454AB" w:rsidP="001D2B11">
            <w:pPr>
              <w:spacing w:after="60"/>
              <w:rPr>
                <w:szCs w:val="20"/>
              </w:rPr>
            </w:pPr>
            <w:proofErr w:type="spellStart"/>
            <w:r>
              <w:rPr>
                <w:i/>
                <w:iCs/>
                <w:szCs w:val="20"/>
              </w:rPr>
              <w:t>ButtonB</w:t>
            </w:r>
            <w:proofErr w:type="spellEnd"/>
            <w:r>
              <w:rPr>
                <w:i/>
                <w:iCs/>
                <w:szCs w:val="20"/>
              </w:rPr>
              <w:t>, OLED</w:t>
            </w:r>
          </w:p>
        </w:tc>
      </w:tr>
      <w:tr w:rsidR="00E454AB" w:rsidRPr="00710A32" w14:paraId="5971E7B7" w14:textId="77777777" w:rsidTr="001D2B11">
        <w:tc>
          <w:tcPr>
            <w:tcW w:w="2263" w:type="dxa"/>
            <w:shd w:val="clear" w:color="auto" w:fill="auto"/>
          </w:tcPr>
          <w:p w14:paraId="39D72160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0D282DCE" w14:textId="77777777" w:rsidR="00E454AB" w:rsidRPr="00710A32" w:rsidRDefault="00E454AB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User interaction</w:t>
            </w:r>
          </w:p>
        </w:tc>
      </w:tr>
      <w:tr w:rsidR="00E454AB" w:rsidRPr="00710A32" w14:paraId="4FDA504D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01D333F2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1E7C83F0" w14:textId="77777777" w:rsidR="00E454AB" w:rsidRDefault="00E454AB" w:rsidP="00E454AB">
            <w:pPr>
              <w:pStyle w:val="Listenabsatz"/>
              <w:numPr>
                <w:ilvl w:val="0"/>
                <w:numId w:val="47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proofErr w:type="spellStart"/>
            <w:r w:rsidRPr="00157AD6">
              <w:rPr>
                <w:i/>
                <w:iCs/>
                <w:szCs w:val="20"/>
                <w:lang w:eastAsia="de-DE"/>
              </w:rPr>
              <w:t>ButtonB</w:t>
            </w:r>
            <w:proofErr w:type="spellEnd"/>
            <w:r w:rsidRPr="00157AD6">
              <w:rPr>
                <w:szCs w:val="20"/>
                <w:lang w:eastAsia="de-DE"/>
              </w:rPr>
              <w:t xml:space="preserve"> is pressed by the user.</w:t>
            </w:r>
          </w:p>
          <w:p w14:paraId="33CB8F7D" w14:textId="2B2E407F" w:rsidR="00E454AB" w:rsidRPr="00157AD6" w:rsidRDefault="00E454AB" w:rsidP="00E454AB">
            <w:pPr>
              <w:pStyle w:val="Listenabsatz"/>
              <w:numPr>
                <w:ilvl w:val="0"/>
                <w:numId w:val="47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set interface is displayed on the </w:t>
            </w:r>
            <w:r w:rsidRPr="00E454AB">
              <w:rPr>
                <w:i/>
                <w:iCs/>
                <w:szCs w:val="20"/>
                <w:lang w:eastAsia="de-DE"/>
              </w:rPr>
              <w:t>OLED</w:t>
            </w:r>
            <w:r>
              <w:rPr>
                <w:szCs w:val="20"/>
                <w:lang w:eastAsia="de-DE"/>
              </w:rPr>
              <w:t>.</w:t>
            </w:r>
          </w:p>
          <w:p w14:paraId="29DE4A6F" w14:textId="77777777" w:rsidR="00E454AB" w:rsidRPr="00157AD6" w:rsidRDefault="00E454AB" w:rsidP="00E454AB">
            <w:pPr>
              <w:pStyle w:val="Listenabsatz"/>
              <w:numPr>
                <w:ilvl w:val="0"/>
                <w:numId w:val="47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157AD6">
              <w:rPr>
                <w:szCs w:val="20"/>
              </w:rPr>
              <w:t>The User selects a parameter set.</w:t>
            </w:r>
          </w:p>
        </w:tc>
      </w:tr>
      <w:tr w:rsidR="00E454AB" w:rsidRPr="00710A32" w14:paraId="3179ECE9" w14:textId="77777777" w:rsidTr="001D2B11">
        <w:tc>
          <w:tcPr>
            <w:tcW w:w="2263" w:type="dxa"/>
            <w:shd w:val="clear" w:color="auto" w:fill="auto"/>
          </w:tcPr>
          <w:p w14:paraId="05477ADC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2240F814" w14:textId="77777777" w:rsidR="00E454AB" w:rsidRPr="00467921" w:rsidRDefault="00E454AB" w:rsidP="001D2B11">
            <w:p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-</w:t>
            </w:r>
          </w:p>
        </w:tc>
      </w:tr>
    </w:tbl>
    <w:p w14:paraId="575829CA" w14:textId="77777777" w:rsidR="00E454AB" w:rsidRDefault="00E454AB" w:rsidP="00765459"/>
    <w:p w14:paraId="5C778D98" w14:textId="77777777" w:rsidR="00541CA0" w:rsidRDefault="00541CA0" w:rsidP="00765459"/>
    <w:tbl>
      <w:tblPr>
        <w:tblStyle w:val="NTKopffettblauweiss1"/>
        <w:tblpPr w:leftFromText="141" w:rightFromText="141" w:vertAnchor="text" w:horzAnchor="margin" w:tblpY="-5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2E4454" w:rsidRPr="00710A32" w14:paraId="3A9ABFE3" w14:textId="77777777" w:rsidTr="002E44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48ADEF74" w14:textId="77777777" w:rsidR="002E4454" w:rsidRPr="00710A32" w:rsidRDefault="002E4454" w:rsidP="002E4454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53C7FF52" w14:textId="63AB6B40" w:rsidR="002E4454" w:rsidRPr="00710A32" w:rsidRDefault="00E454AB" w:rsidP="002E4454">
            <w:pPr>
              <w:jc w:val="left"/>
            </w:pPr>
            <w:r>
              <w:t>S_</w:t>
            </w:r>
            <w:r w:rsidR="0015637E">
              <w:t>D1</w:t>
            </w:r>
          </w:p>
        </w:tc>
      </w:tr>
      <w:tr w:rsidR="002E4454" w:rsidRPr="00710A32" w14:paraId="003FB280" w14:textId="77777777" w:rsidTr="002E4454">
        <w:tc>
          <w:tcPr>
            <w:tcW w:w="2263" w:type="dxa"/>
            <w:shd w:val="clear" w:color="auto" w:fill="auto"/>
          </w:tcPr>
          <w:p w14:paraId="5DC02BCC" w14:textId="77777777" w:rsidR="002E4454" w:rsidRPr="00710A32" w:rsidRDefault="002E4454" w:rsidP="002E4454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305D2420" w14:textId="380B10D7" w:rsidR="002E4454" w:rsidRPr="00710A32" w:rsidRDefault="0015637E" w:rsidP="002E4454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Display team name</w:t>
            </w:r>
          </w:p>
        </w:tc>
      </w:tr>
      <w:tr w:rsidR="002E4454" w:rsidRPr="00710A32" w14:paraId="5EACBE74" w14:textId="77777777" w:rsidTr="002E4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6AF87EE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36FE8E7A" w14:textId="173E7DB8" w:rsidR="002E4454" w:rsidRPr="00710A32" w:rsidRDefault="002E4454" w:rsidP="002E4454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After the </w:t>
            </w:r>
            <w:proofErr w:type="spellStart"/>
            <w:r w:rsidRPr="00B15133">
              <w:rPr>
                <w:i/>
                <w:iCs/>
                <w:szCs w:val="20"/>
              </w:rPr>
              <w:t>PowerSwitch</w:t>
            </w:r>
            <w:proofErr w:type="spellEnd"/>
            <w:r>
              <w:rPr>
                <w:szCs w:val="20"/>
              </w:rPr>
              <w:t xml:space="preserve"> is turned on by a user, the </w:t>
            </w:r>
            <w:r w:rsidR="006805C3">
              <w:rPr>
                <w:szCs w:val="20"/>
              </w:rPr>
              <w:t>team’s</w:t>
            </w:r>
            <w:r w:rsidR="0015637E">
              <w:rPr>
                <w:szCs w:val="20"/>
              </w:rPr>
              <w:t xml:space="preserve"> name is displayed on the </w:t>
            </w:r>
            <w:r w:rsidR="0015637E" w:rsidRPr="0015637E">
              <w:rPr>
                <w:i/>
                <w:iCs/>
                <w:szCs w:val="20"/>
              </w:rPr>
              <w:t>OLED</w:t>
            </w:r>
            <w:r>
              <w:rPr>
                <w:szCs w:val="20"/>
              </w:rPr>
              <w:t>.</w:t>
            </w:r>
          </w:p>
        </w:tc>
      </w:tr>
      <w:tr w:rsidR="002E4454" w:rsidRPr="00710A32" w14:paraId="6A422D6E" w14:textId="77777777" w:rsidTr="002E4454">
        <w:tc>
          <w:tcPr>
            <w:tcW w:w="2263" w:type="dxa"/>
            <w:shd w:val="clear" w:color="auto" w:fill="auto"/>
          </w:tcPr>
          <w:p w14:paraId="241343B4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121928E2" w14:textId="77777777" w:rsidR="002E4454" w:rsidRPr="00710A32" w:rsidRDefault="002E4454" w:rsidP="002E4454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proofErr w:type="spellStart"/>
            <w:r w:rsidRPr="003C782E">
              <w:rPr>
                <w:i/>
                <w:iCs/>
                <w:szCs w:val="20"/>
              </w:rPr>
              <w:t>PowerSwitch</w:t>
            </w:r>
            <w:proofErr w:type="spellEnd"/>
            <w:r>
              <w:rPr>
                <w:szCs w:val="20"/>
              </w:rPr>
              <w:t xml:space="preserve"> is on.</w:t>
            </w:r>
          </w:p>
        </w:tc>
      </w:tr>
      <w:tr w:rsidR="002E4454" w:rsidRPr="00710A32" w14:paraId="7C6E6138" w14:textId="77777777" w:rsidTr="002E4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07D5D22B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30EC831B" w14:textId="5286DB9C" w:rsidR="002E4454" w:rsidRPr="00710A32" w:rsidRDefault="007B7266" w:rsidP="002E4454">
            <w:pPr>
              <w:spacing w:after="60"/>
              <w:rPr>
                <w:szCs w:val="20"/>
              </w:rPr>
            </w:pPr>
            <w:r w:rsidRPr="007B7266">
              <w:rPr>
                <w:color w:val="FF0000"/>
                <w:szCs w:val="20"/>
              </w:rPr>
              <w:t>?</w:t>
            </w:r>
          </w:p>
        </w:tc>
      </w:tr>
      <w:tr w:rsidR="002E4454" w:rsidRPr="00710A32" w14:paraId="636EB0A1" w14:textId="77777777" w:rsidTr="002E4454">
        <w:tc>
          <w:tcPr>
            <w:tcW w:w="2263" w:type="dxa"/>
            <w:shd w:val="clear" w:color="auto" w:fill="auto"/>
          </w:tcPr>
          <w:p w14:paraId="3194AD50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2FC9953A" w14:textId="77777777" w:rsidR="002E4454" w:rsidRPr="00710A32" w:rsidRDefault="002E4454" w:rsidP="002E4454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2E4454" w:rsidRPr="00710A32" w14:paraId="2A775BED" w14:textId="77777777" w:rsidTr="002E4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87AF32C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0FCF9AEE" w14:textId="3816FAA2" w:rsidR="002E4454" w:rsidRPr="007B7266" w:rsidRDefault="007B7266" w:rsidP="002E4454">
            <w:pPr>
              <w:spacing w:after="60"/>
              <w:rPr>
                <w:i/>
                <w:iCs/>
                <w:szCs w:val="20"/>
              </w:rPr>
            </w:pPr>
            <w:proofErr w:type="spellStart"/>
            <w:r w:rsidRPr="007B7266">
              <w:rPr>
                <w:i/>
                <w:iCs/>
                <w:szCs w:val="20"/>
              </w:rPr>
              <w:t>PowerSwitch</w:t>
            </w:r>
            <w:proofErr w:type="spellEnd"/>
            <w:r>
              <w:rPr>
                <w:i/>
                <w:iCs/>
                <w:szCs w:val="20"/>
              </w:rPr>
              <w:t>, OLED</w:t>
            </w:r>
          </w:p>
        </w:tc>
      </w:tr>
      <w:tr w:rsidR="002E4454" w:rsidRPr="00710A32" w14:paraId="13776BBC" w14:textId="77777777" w:rsidTr="002E4454">
        <w:tc>
          <w:tcPr>
            <w:tcW w:w="2263" w:type="dxa"/>
            <w:shd w:val="clear" w:color="auto" w:fill="auto"/>
          </w:tcPr>
          <w:p w14:paraId="400E672B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0398AED2" w14:textId="77777777" w:rsidR="002E4454" w:rsidRPr="00710A32" w:rsidRDefault="002E4454" w:rsidP="002E4454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User interaction</w:t>
            </w:r>
          </w:p>
        </w:tc>
      </w:tr>
      <w:tr w:rsidR="002E4454" w:rsidRPr="00710A32" w14:paraId="7930DFC9" w14:textId="77777777" w:rsidTr="002E4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676CBCAC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518F0739" w14:textId="77777777" w:rsidR="002E4454" w:rsidRPr="00710A32" w:rsidRDefault="002E4454" w:rsidP="002E4454">
            <w:pPr>
              <w:pStyle w:val="Listenabsatz"/>
              <w:numPr>
                <w:ilvl w:val="0"/>
                <w:numId w:val="3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User turns </w:t>
            </w:r>
            <w:proofErr w:type="spellStart"/>
            <w:r w:rsidRPr="00C20E5C">
              <w:rPr>
                <w:i/>
                <w:iCs/>
                <w:szCs w:val="20"/>
                <w:lang w:eastAsia="de-DE"/>
              </w:rPr>
              <w:t>PowerSwitch</w:t>
            </w:r>
            <w:proofErr w:type="spellEnd"/>
            <w:r>
              <w:rPr>
                <w:szCs w:val="20"/>
                <w:lang w:eastAsia="de-DE"/>
              </w:rPr>
              <w:t xml:space="preserve"> on</w:t>
            </w:r>
            <w:r w:rsidRPr="00710A32">
              <w:rPr>
                <w:szCs w:val="20"/>
                <w:lang w:eastAsia="de-DE"/>
              </w:rPr>
              <w:t>.</w:t>
            </w:r>
          </w:p>
          <w:p w14:paraId="7714EF65" w14:textId="1EA77F1B" w:rsidR="002E4454" w:rsidRPr="00C20E5C" w:rsidRDefault="002E4454" w:rsidP="002E4454">
            <w:pPr>
              <w:pStyle w:val="Listenabsatz"/>
              <w:numPr>
                <w:ilvl w:val="0"/>
                <w:numId w:val="3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</w:t>
            </w:r>
            <w:r w:rsidR="006805C3">
              <w:rPr>
                <w:szCs w:val="20"/>
                <w:lang w:eastAsia="de-DE"/>
              </w:rPr>
              <w:t xml:space="preserve">team’s name is displayed for 3s on the </w:t>
            </w:r>
            <w:r w:rsidR="006805C3" w:rsidRPr="006805C3">
              <w:rPr>
                <w:i/>
                <w:iCs/>
                <w:szCs w:val="20"/>
                <w:lang w:eastAsia="de-DE"/>
              </w:rPr>
              <w:t>OLED</w:t>
            </w:r>
            <w:r w:rsidRPr="00710A32">
              <w:rPr>
                <w:szCs w:val="20"/>
                <w:lang w:eastAsia="de-DE"/>
              </w:rPr>
              <w:t>.</w:t>
            </w:r>
          </w:p>
        </w:tc>
      </w:tr>
      <w:tr w:rsidR="002E4454" w:rsidRPr="00710A32" w14:paraId="0F0E6521" w14:textId="77777777" w:rsidTr="002E4454">
        <w:tc>
          <w:tcPr>
            <w:tcW w:w="2263" w:type="dxa"/>
            <w:shd w:val="clear" w:color="auto" w:fill="auto"/>
          </w:tcPr>
          <w:p w14:paraId="63062A03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7E86A900" w14:textId="77777777" w:rsidR="002E4454" w:rsidRPr="00710A32" w:rsidRDefault="002E4454" w:rsidP="002E4454">
            <w:pPr>
              <w:tabs>
                <w:tab w:val="clear" w:pos="8930"/>
              </w:tabs>
              <w:spacing w:after="160" w:line="259" w:lineRule="auto"/>
              <w:contextualSpacing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-</w:t>
            </w:r>
          </w:p>
        </w:tc>
      </w:tr>
    </w:tbl>
    <w:p w14:paraId="66DE48AE" w14:textId="50D79038" w:rsidR="00E96612" w:rsidRPr="00710A32" w:rsidRDefault="00E96612" w:rsidP="00801BD1">
      <w:pPr>
        <w:pStyle w:val="Bild"/>
        <w:jc w:val="both"/>
        <w:rPr>
          <w:noProof w:val="0"/>
        </w:rPr>
      </w:pPr>
    </w:p>
    <w:p w14:paraId="78C4A136" w14:textId="55C6396B" w:rsidR="00801BD1" w:rsidRPr="00710A32" w:rsidRDefault="00801BD1" w:rsidP="00801BD1">
      <w:pPr>
        <w:rPr>
          <w:lang w:eastAsia="de-DE"/>
        </w:rPr>
      </w:pPr>
    </w:p>
    <w:p w14:paraId="30958FEB" w14:textId="2737D88A" w:rsidR="00801BD1" w:rsidRPr="00710A32" w:rsidRDefault="00801BD1" w:rsidP="00801BD1">
      <w:pPr>
        <w:rPr>
          <w:lang w:eastAsia="de-DE"/>
        </w:rPr>
      </w:pPr>
    </w:p>
    <w:p w14:paraId="247ADE42" w14:textId="18AD3F54" w:rsidR="00801BD1" w:rsidRPr="00710A32" w:rsidRDefault="00801BD1" w:rsidP="00801BD1">
      <w:pPr>
        <w:rPr>
          <w:lang w:eastAsia="de-DE"/>
        </w:rPr>
      </w:pPr>
    </w:p>
    <w:p w14:paraId="49633994" w14:textId="67B22EB3" w:rsidR="00801BD1" w:rsidRPr="00710A32" w:rsidRDefault="00801BD1" w:rsidP="00801BD1">
      <w:pPr>
        <w:rPr>
          <w:lang w:eastAsia="de-DE"/>
        </w:rPr>
      </w:pPr>
    </w:p>
    <w:p w14:paraId="39B671ED" w14:textId="35B05163" w:rsidR="00801BD1" w:rsidRPr="00710A32" w:rsidRDefault="00801BD1" w:rsidP="00801BD1">
      <w:pPr>
        <w:rPr>
          <w:lang w:eastAsia="de-DE"/>
        </w:rPr>
      </w:pPr>
    </w:p>
    <w:p w14:paraId="482F1277" w14:textId="50E42E5B" w:rsidR="00801BD1" w:rsidRPr="00710A32" w:rsidRDefault="00801BD1" w:rsidP="00801BD1">
      <w:pPr>
        <w:rPr>
          <w:lang w:eastAsia="de-DE"/>
        </w:rPr>
      </w:pPr>
    </w:p>
    <w:p w14:paraId="5CD32BB4" w14:textId="16B9E6C4" w:rsidR="00801BD1" w:rsidRPr="00710A32" w:rsidRDefault="00801BD1" w:rsidP="00801BD1">
      <w:pPr>
        <w:rPr>
          <w:lang w:eastAsia="de-DE"/>
        </w:rPr>
      </w:pPr>
    </w:p>
    <w:p w14:paraId="74D6AD7D" w14:textId="60EA5BAD" w:rsidR="00801BD1" w:rsidRPr="00710A32" w:rsidRDefault="00801BD1" w:rsidP="00801BD1">
      <w:pPr>
        <w:rPr>
          <w:lang w:eastAsia="de-DE"/>
        </w:rPr>
      </w:pPr>
    </w:p>
    <w:p w14:paraId="78972BE6" w14:textId="77777777" w:rsidR="00E96612" w:rsidRPr="00710A32" w:rsidRDefault="00E96612" w:rsidP="00E96612">
      <w:pPr>
        <w:pStyle w:val="berschrift1"/>
      </w:pPr>
      <w:bookmarkStart w:id="36" w:name="_Toc162989133"/>
      <w:r w:rsidRPr="00710A32">
        <w:lastRenderedPageBreak/>
        <w:t>Requirements</w:t>
      </w:r>
      <w:bookmarkEnd w:id="36"/>
      <w:r w:rsidRPr="00710A32">
        <w:t xml:space="preserve"> </w:t>
      </w:r>
    </w:p>
    <w:p w14:paraId="5A7C1DF3" w14:textId="6D9E9589" w:rsidR="00E96612" w:rsidRPr="00710A32" w:rsidRDefault="00E96612" w:rsidP="00E96612">
      <w:pPr>
        <w:pStyle w:val="berschrift2"/>
      </w:pPr>
      <w:r w:rsidRPr="00710A32">
        <w:t xml:space="preserve"> </w:t>
      </w:r>
      <w:bookmarkStart w:id="37" w:name="_Toc162989134"/>
      <w:r w:rsidRPr="00710A32">
        <w:t>Functional Requirements</w:t>
      </w:r>
      <w:bookmarkEnd w:id="37"/>
      <w:r w:rsidRPr="00710A32"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BB6B80" w:rsidRPr="00710A32" w14:paraId="7D6BFD66" w14:textId="77777777" w:rsidTr="00B95111">
        <w:trPr>
          <w:trHeight w:val="250"/>
        </w:trPr>
        <w:tc>
          <w:tcPr>
            <w:tcW w:w="988" w:type="dxa"/>
          </w:tcPr>
          <w:p w14:paraId="555C0FF3" w14:textId="302239EE" w:rsidR="00BB6B80" w:rsidRPr="00710A32" w:rsidRDefault="00BB6B80" w:rsidP="00B95111">
            <w:r w:rsidRPr="00710A32">
              <w:t>PO_0</w:t>
            </w:r>
          </w:p>
        </w:tc>
        <w:tc>
          <w:tcPr>
            <w:tcW w:w="8640" w:type="dxa"/>
          </w:tcPr>
          <w:p w14:paraId="47DCD1DE" w14:textId="60F2A092" w:rsidR="00BB6B80" w:rsidRPr="00710A32" w:rsidRDefault="00BB6B80" w:rsidP="00B95111">
            <w:r w:rsidRPr="00710A32">
              <w:t>Power on</w:t>
            </w:r>
          </w:p>
        </w:tc>
      </w:tr>
      <w:tr w:rsidR="00B13159" w:rsidRPr="00710A32" w14:paraId="1A44F6AA" w14:textId="77777777" w:rsidTr="00B95111">
        <w:trPr>
          <w:trHeight w:val="424"/>
        </w:trPr>
        <w:tc>
          <w:tcPr>
            <w:tcW w:w="988" w:type="dxa"/>
          </w:tcPr>
          <w:p w14:paraId="32E52465" w14:textId="77777777" w:rsidR="00B13159" w:rsidRPr="00710A32" w:rsidRDefault="00B13159" w:rsidP="00B13159"/>
        </w:tc>
        <w:tc>
          <w:tcPr>
            <w:tcW w:w="8640" w:type="dxa"/>
          </w:tcPr>
          <w:p w14:paraId="1A5E9299" w14:textId="2CAB3449" w:rsidR="00614CE3" w:rsidRPr="00710A32" w:rsidRDefault="004E180B" w:rsidP="00614CE3">
            <w:r>
              <w:t xml:space="preserve">If </w:t>
            </w:r>
            <w:proofErr w:type="spellStart"/>
            <w:r w:rsidRPr="004E180B">
              <w:rPr>
                <w:i/>
                <w:iCs/>
              </w:rPr>
              <w:t>PowerSwitch</w:t>
            </w:r>
            <w:proofErr w:type="spellEnd"/>
            <w:r>
              <w:t xml:space="preserve"> is turned on by a user</w:t>
            </w:r>
            <w:r w:rsidR="00143441">
              <w:t xml:space="preserve">, the </w:t>
            </w:r>
            <w:r w:rsidR="00143441" w:rsidRPr="00C7751B">
              <w:rPr>
                <w:i/>
                <w:iCs/>
              </w:rPr>
              <w:t>Robot</w:t>
            </w:r>
            <w:r w:rsidR="00143441">
              <w:t xml:space="preserve"> shall </w:t>
            </w:r>
            <w:r w:rsidR="00143441" w:rsidRPr="00710A32">
              <w:t xml:space="preserve">execute </w:t>
            </w:r>
            <w:proofErr w:type="gramStart"/>
            <w:r w:rsidR="00143441" w:rsidRPr="00710A32">
              <w:t>all of</w:t>
            </w:r>
            <w:proofErr w:type="gramEnd"/>
            <w:r w:rsidR="00143441" w:rsidRPr="00710A32">
              <w:t xml:space="preserve"> the following actions in the given order:</w:t>
            </w:r>
            <w:r w:rsidR="00614CE3" w:rsidRPr="00710A32">
              <w:t xml:space="preserve"> </w:t>
            </w:r>
          </w:p>
          <w:p w14:paraId="1115497F" w14:textId="77777777" w:rsidR="00614CE3" w:rsidRDefault="00614CE3" w:rsidP="00C10EF8">
            <w:r w:rsidRPr="00710A32">
              <w:t xml:space="preserve">• </w:t>
            </w:r>
            <w:r>
              <w:t xml:space="preserve">display the </w:t>
            </w:r>
            <w:r w:rsidR="00C10EF8">
              <w:t xml:space="preserve">teams name one the </w:t>
            </w:r>
            <w:r w:rsidR="00C10EF8" w:rsidRPr="00C10EF8">
              <w:rPr>
                <w:i/>
                <w:iCs/>
              </w:rPr>
              <w:t>OLED</w:t>
            </w:r>
            <w:r w:rsidR="00C10EF8">
              <w:t>,</w:t>
            </w:r>
          </w:p>
          <w:p w14:paraId="1BB217BA" w14:textId="37D7E307" w:rsidR="00C10EF8" w:rsidRPr="00710A32" w:rsidRDefault="00C10EF8" w:rsidP="00C10EF8">
            <w:r w:rsidRPr="00710A32">
              <w:t xml:space="preserve">• </w:t>
            </w:r>
            <w:r w:rsidR="00C664E6"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the </w:t>
            </w:r>
            <w:r w:rsidR="00C664E6" w:rsidRPr="003E102D">
              <w:rPr>
                <w:rFonts w:ascii="Segoe UI" w:hAnsi="Segoe UI" w:cs="Segoe UI"/>
                <w:i/>
                <w:iCs/>
                <w:color w:val="0D0D0D"/>
                <w:shd w:val="clear" w:color="auto" w:fill="FFFFFF"/>
              </w:rPr>
              <w:t>Robot</w:t>
            </w:r>
            <w:r w:rsidR="00C664E6"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enters calibration state and calibrates its sensors.</w:t>
            </w:r>
          </w:p>
        </w:tc>
      </w:tr>
    </w:tbl>
    <w:p w14:paraId="547987D0" w14:textId="77777777" w:rsidR="00BB6B80" w:rsidRPr="00710A32" w:rsidRDefault="00BB6B80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BB6B80" w:rsidRPr="00710A32" w14:paraId="1ABE2911" w14:textId="77777777" w:rsidTr="00B95111">
        <w:trPr>
          <w:trHeight w:val="250"/>
        </w:trPr>
        <w:tc>
          <w:tcPr>
            <w:tcW w:w="988" w:type="dxa"/>
          </w:tcPr>
          <w:p w14:paraId="467FC104" w14:textId="22F12687" w:rsidR="00BB6B80" w:rsidRPr="00710A32" w:rsidRDefault="00BB6B80" w:rsidP="00B95111">
            <w:r w:rsidRPr="00710A32">
              <w:t>ST_0</w:t>
            </w:r>
          </w:p>
        </w:tc>
        <w:tc>
          <w:tcPr>
            <w:tcW w:w="8640" w:type="dxa"/>
          </w:tcPr>
          <w:p w14:paraId="2E1C9CF5" w14:textId="19A88924" w:rsidR="00BB6B80" w:rsidRPr="00710A32" w:rsidRDefault="00BB6B80" w:rsidP="00B95111">
            <w:r w:rsidRPr="00710A32">
              <w:t>Start drive mode</w:t>
            </w:r>
          </w:p>
        </w:tc>
      </w:tr>
      <w:tr w:rsidR="00BB6B80" w:rsidRPr="00710A32" w14:paraId="28A850B7" w14:textId="77777777" w:rsidTr="00B95111">
        <w:trPr>
          <w:trHeight w:val="424"/>
        </w:trPr>
        <w:tc>
          <w:tcPr>
            <w:tcW w:w="988" w:type="dxa"/>
          </w:tcPr>
          <w:p w14:paraId="0C3A1E49" w14:textId="77777777" w:rsidR="00BB6B80" w:rsidRPr="00710A32" w:rsidRDefault="00BB6B80" w:rsidP="00B95111"/>
        </w:tc>
        <w:tc>
          <w:tcPr>
            <w:tcW w:w="8640" w:type="dxa"/>
          </w:tcPr>
          <w:p w14:paraId="5D83E9AC" w14:textId="1DCD7AA9" w:rsidR="00BB6B80" w:rsidRPr="00710A32" w:rsidRDefault="008817A0" w:rsidP="00BB6B80">
            <w:r>
              <w:rPr>
                <w:i/>
                <w:iCs/>
              </w:rPr>
              <w:t xml:space="preserve">If </w:t>
            </w:r>
            <w:proofErr w:type="spellStart"/>
            <w:r w:rsidRPr="002B2EDE">
              <w:rPr>
                <w:i/>
                <w:iCs/>
              </w:rPr>
              <w:t>ButtonA</w:t>
            </w:r>
            <w:proofErr w:type="spellEnd"/>
            <w:r w:rsidRPr="00710A32">
              <w:t xml:space="preserve"> is pressed by a user</w:t>
            </w:r>
            <w:r>
              <w:t>, t</w:t>
            </w:r>
            <w:r w:rsidR="00A41858">
              <w:t xml:space="preserve">he </w:t>
            </w:r>
            <w:r w:rsidR="00A41858" w:rsidRPr="00A41858">
              <w:rPr>
                <w:i/>
                <w:iCs/>
              </w:rPr>
              <w:t>Robot</w:t>
            </w:r>
            <w:r w:rsidR="00BB6B80" w:rsidRPr="00710A32">
              <w:t xml:space="preserve"> </w:t>
            </w:r>
            <w:r w:rsidR="00B13159">
              <w:t xml:space="preserve">shall </w:t>
            </w:r>
            <w:r w:rsidR="00BB6B80" w:rsidRPr="00710A32">
              <w:t>start</w:t>
            </w:r>
            <w:r w:rsidR="00B13159">
              <w:t xml:space="preserve"> </w:t>
            </w:r>
            <w:r w:rsidR="00BB6B80" w:rsidRPr="00710A32">
              <w:t>driving</w:t>
            </w:r>
            <w:r w:rsidR="00A41858">
              <w:t xml:space="preserve"> </w:t>
            </w:r>
            <w:r>
              <w:t>after 3s.</w:t>
            </w:r>
          </w:p>
        </w:tc>
      </w:tr>
    </w:tbl>
    <w:p w14:paraId="4EDD216C" w14:textId="7B84A56C" w:rsidR="00BB6B80" w:rsidRDefault="00BB6B80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E102D" w:rsidRPr="00710A32" w14:paraId="66583F72" w14:textId="77777777" w:rsidTr="00AF5360">
        <w:trPr>
          <w:trHeight w:val="250"/>
        </w:trPr>
        <w:tc>
          <w:tcPr>
            <w:tcW w:w="988" w:type="dxa"/>
          </w:tcPr>
          <w:p w14:paraId="746A82F6" w14:textId="636B15D2" w:rsidR="003E102D" w:rsidRPr="00710A32" w:rsidRDefault="003E102D" w:rsidP="00AF5360">
            <w:r>
              <w:t>C</w:t>
            </w:r>
            <w:r w:rsidRPr="00710A32">
              <w:t>_0</w:t>
            </w:r>
          </w:p>
        </w:tc>
        <w:tc>
          <w:tcPr>
            <w:tcW w:w="8640" w:type="dxa"/>
          </w:tcPr>
          <w:p w14:paraId="352EFACC" w14:textId="77777777" w:rsidR="003E102D" w:rsidRPr="00710A32" w:rsidRDefault="003E102D" w:rsidP="00AF5360">
            <w:r>
              <w:t>Calibration mode</w:t>
            </w:r>
          </w:p>
        </w:tc>
      </w:tr>
      <w:tr w:rsidR="003E102D" w:rsidRPr="00710A32" w14:paraId="7B8B8D66" w14:textId="77777777" w:rsidTr="00AF5360">
        <w:trPr>
          <w:trHeight w:val="424"/>
        </w:trPr>
        <w:tc>
          <w:tcPr>
            <w:tcW w:w="988" w:type="dxa"/>
          </w:tcPr>
          <w:p w14:paraId="6286E25C" w14:textId="77777777" w:rsidR="003E102D" w:rsidRPr="00710A32" w:rsidRDefault="003E102D" w:rsidP="00AF5360"/>
        </w:tc>
        <w:tc>
          <w:tcPr>
            <w:tcW w:w="8640" w:type="dxa"/>
          </w:tcPr>
          <w:p w14:paraId="6BA6DD7A" w14:textId="6AD66C31" w:rsidR="003E102D" w:rsidRPr="00710A32" w:rsidRDefault="003E102D" w:rsidP="00AF5360"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If </w:t>
            </w:r>
            <w:proofErr w:type="spellStart"/>
            <w:r w:rsidRPr="003E102D">
              <w:rPr>
                <w:rFonts w:ascii="Segoe UI" w:hAnsi="Segoe UI" w:cs="Segoe UI"/>
                <w:i/>
                <w:iCs/>
                <w:color w:val="0D0D0D"/>
                <w:shd w:val="clear" w:color="auto" w:fill="FFFFFF"/>
              </w:rPr>
              <w:t>ButtonC</w:t>
            </w:r>
            <w:proofErr w:type="spellEnd"/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is pressed by a user, the </w:t>
            </w:r>
            <w:r w:rsidRPr="003E102D">
              <w:rPr>
                <w:rFonts w:ascii="Segoe UI" w:hAnsi="Segoe UI" w:cs="Segoe UI"/>
                <w:i/>
                <w:iCs/>
                <w:color w:val="0D0D0D"/>
                <w:shd w:val="clear" w:color="auto" w:fill="FFFFFF"/>
              </w:rPr>
              <w:t>Robot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shall enter </w:t>
            </w:r>
            <w:r w:rsidR="00BD31E0">
              <w:rPr>
                <w:rFonts w:ascii="Segoe UI" w:hAnsi="Segoe UI" w:cs="Segoe UI"/>
                <w:color w:val="0D0D0D"/>
                <w:shd w:val="clear" w:color="auto" w:fill="FFFFFF"/>
              </w:rPr>
              <w:t>c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alibration </w:t>
            </w:r>
            <w:r w:rsidR="00BD31E0">
              <w:rPr>
                <w:rFonts w:ascii="Segoe UI" w:hAnsi="Segoe UI" w:cs="Segoe UI"/>
                <w:color w:val="0D0D0D"/>
                <w:shd w:val="clear" w:color="auto" w:fill="FFFFFF"/>
              </w:rPr>
              <w:t>state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and calibrate</w:t>
            </w:r>
            <w:r w:rsidR="00170868"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its sensors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.</w:t>
            </w:r>
          </w:p>
        </w:tc>
      </w:tr>
    </w:tbl>
    <w:p w14:paraId="523A2166" w14:textId="77777777" w:rsidR="003F103C" w:rsidRDefault="003F103C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F103C" w:rsidRPr="00710A32" w14:paraId="35174A2D" w14:textId="77777777" w:rsidTr="00AF5360">
        <w:trPr>
          <w:trHeight w:val="250"/>
        </w:trPr>
        <w:tc>
          <w:tcPr>
            <w:tcW w:w="988" w:type="dxa"/>
          </w:tcPr>
          <w:p w14:paraId="22A5226B" w14:textId="7611005A" w:rsidR="003F103C" w:rsidRPr="00710A32" w:rsidRDefault="003F103C" w:rsidP="00AF5360">
            <w:r>
              <w:t>C</w:t>
            </w:r>
            <w:r w:rsidRPr="00710A32">
              <w:t>_</w:t>
            </w:r>
            <w:r w:rsidR="00BD7A6F">
              <w:t>1</w:t>
            </w:r>
          </w:p>
        </w:tc>
        <w:tc>
          <w:tcPr>
            <w:tcW w:w="8640" w:type="dxa"/>
          </w:tcPr>
          <w:p w14:paraId="34261C45" w14:textId="32774220" w:rsidR="003F103C" w:rsidRPr="00710A32" w:rsidRDefault="003F103C" w:rsidP="00AF5360">
            <w:r>
              <w:t>Parameter se</w:t>
            </w:r>
            <w:r w:rsidR="00BD31E0">
              <w:t>t</w:t>
            </w:r>
            <w:r>
              <w:t xml:space="preserve"> mode</w:t>
            </w:r>
          </w:p>
        </w:tc>
      </w:tr>
      <w:tr w:rsidR="003F103C" w:rsidRPr="00710A32" w14:paraId="5AE8F970" w14:textId="77777777" w:rsidTr="00AF5360">
        <w:trPr>
          <w:trHeight w:val="424"/>
        </w:trPr>
        <w:tc>
          <w:tcPr>
            <w:tcW w:w="988" w:type="dxa"/>
          </w:tcPr>
          <w:p w14:paraId="59856249" w14:textId="77777777" w:rsidR="003F103C" w:rsidRPr="00710A32" w:rsidRDefault="003F103C" w:rsidP="00AF5360"/>
        </w:tc>
        <w:tc>
          <w:tcPr>
            <w:tcW w:w="8640" w:type="dxa"/>
          </w:tcPr>
          <w:p w14:paraId="278F1222" w14:textId="343622BD" w:rsidR="00C7751B" w:rsidRDefault="003F103C" w:rsidP="00C7751B"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If </w:t>
            </w:r>
            <w:proofErr w:type="spellStart"/>
            <w:r w:rsidRPr="003E102D">
              <w:rPr>
                <w:rFonts w:ascii="Segoe UI" w:hAnsi="Segoe UI" w:cs="Segoe UI"/>
                <w:i/>
                <w:iCs/>
                <w:color w:val="0D0D0D"/>
                <w:shd w:val="clear" w:color="auto" w:fill="FFFFFF"/>
              </w:rPr>
              <w:t>Button</w:t>
            </w:r>
            <w:r>
              <w:rPr>
                <w:rFonts w:ascii="Segoe UI" w:hAnsi="Segoe UI" w:cs="Segoe UI"/>
                <w:i/>
                <w:iCs/>
                <w:color w:val="0D0D0D"/>
                <w:shd w:val="clear" w:color="auto" w:fill="FFFFFF"/>
              </w:rPr>
              <w:t>B</w:t>
            </w:r>
            <w:proofErr w:type="spellEnd"/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is pressed by a user,</w:t>
            </w:r>
            <w:r w:rsidR="00C7751B">
              <w:t xml:space="preserve"> user, the </w:t>
            </w:r>
            <w:r w:rsidR="00C7751B" w:rsidRPr="00C7751B">
              <w:rPr>
                <w:i/>
                <w:iCs/>
              </w:rPr>
              <w:t>Robot</w:t>
            </w:r>
            <w:r w:rsidR="00C7751B">
              <w:t xml:space="preserve"> shall </w:t>
            </w:r>
            <w:r w:rsidR="00C7751B" w:rsidRPr="00710A32">
              <w:t xml:space="preserve">execute </w:t>
            </w:r>
            <w:proofErr w:type="gramStart"/>
            <w:r w:rsidR="00C7751B" w:rsidRPr="00710A32">
              <w:t>all of</w:t>
            </w:r>
            <w:proofErr w:type="gramEnd"/>
            <w:r w:rsidR="00C7751B" w:rsidRPr="00710A32">
              <w:t xml:space="preserve"> the following actions in the given order: </w:t>
            </w:r>
          </w:p>
          <w:p w14:paraId="48621157" w14:textId="6F470742" w:rsidR="00C7751B" w:rsidRDefault="00C7751B" w:rsidP="00C7751B">
            <w:r w:rsidRPr="00710A32">
              <w:t xml:space="preserve">• </w:t>
            </w:r>
            <w:r>
              <w:t xml:space="preserve">display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the set interface on the </w:t>
            </w:r>
            <w:r w:rsidRPr="00BD7A6F">
              <w:rPr>
                <w:rFonts w:ascii="Segoe UI" w:hAnsi="Segoe UI" w:cs="Segoe UI"/>
                <w:i/>
                <w:iCs/>
                <w:color w:val="0D0D0D"/>
                <w:shd w:val="clear" w:color="auto" w:fill="FFFFFF"/>
              </w:rPr>
              <w:t>OLED</w:t>
            </w:r>
            <w:r>
              <w:t>,</w:t>
            </w:r>
          </w:p>
          <w:p w14:paraId="6D185E5D" w14:textId="09B1FABF" w:rsidR="003F103C" w:rsidRPr="00710A32" w:rsidRDefault="00C7751B" w:rsidP="00C7751B">
            <w:r w:rsidRPr="00710A32">
              <w:t xml:space="preserve">•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apply the set selected by the user.</w:t>
            </w:r>
          </w:p>
        </w:tc>
      </w:tr>
    </w:tbl>
    <w:p w14:paraId="3AE760B1" w14:textId="77777777" w:rsidR="003F103C" w:rsidRPr="00710A32" w:rsidRDefault="003F103C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7C0100" w:rsidRPr="00710A32" w14:paraId="752B6377" w14:textId="77777777" w:rsidTr="00B95111">
        <w:trPr>
          <w:trHeight w:val="250"/>
        </w:trPr>
        <w:tc>
          <w:tcPr>
            <w:tcW w:w="988" w:type="dxa"/>
          </w:tcPr>
          <w:p w14:paraId="7D32A6F7" w14:textId="39B78E4E" w:rsidR="007C0100" w:rsidRPr="00710A32" w:rsidRDefault="007C0100" w:rsidP="00B95111">
            <w:r w:rsidRPr="00710A32">
              <w:t>L_0</w:t>
            </w:r>
          </w:p>
        </w:tc>
        <w:tc>
          <w:tcPr>
            <w:tcW w:w="8640" w:type="dxa"/>
          </w:tcPr>
          <w:p w14:paraId="1B3C58E7" w14:textId="02F6F395" w:rsidR="007C0100" w:rsidRPr="00710A32" w:rsidRDefault="007C0100" w:rsidP="00B95111">
            <w:r w:rsidRPr="00710A32">
              <w:t>Start line detection</w:t>
            </w:r>
          </w:p>
        </w:tc>
      </w:tr>
      <w:tr w:rsidR="007C0100" w:rsidRPr="00710A32" w14:paraId="202BFB62" w14:textId="77777777" w:rsidTr="00B95111">
        <w:trPr>
          <w:trHeight w:val="424"/>
        </w:trPr>
        <w:tc>
          <w:tcPr>
            <w:tcW w:w="988" w:type="dxa"/>
          </w:tcPr>
          <w:p w14:paraId="1C93CC5C" w14:textId="77777777" w:rsidR="007C0100" w:rsidRPr="00710A32" w:rsidRDefault="007C0100" w:rsidP="00B95111"/>
        </w:tc>
        <w:tc>
          <w:tcPr>
            <w:tcW w:w="8640" w:type="dxa"/>
          </w:tcPr>
          <w:p w14:paraId="6D13B046" w14:textId="01074E03" w:rsidR="007C0100" w:rsidRPr="00710A32" w:rsidRDefault="007C0100" w:rsidP="00B95111">
            <w:r w:rsidRPr="00710A32">
              <w:t xml:space="preserve">If the </w:t>
            </w:r>
            <w:r w:rsidR="002B2EDE" w:rsidRPr="002B2EDE">
              <w:rPr>
                <w:i/>
                <w:iCs/>
              </w:rPr>
              <w:t>Robot</w:t>
            </w:r>
            <w:r w:rsidRPr="00710A32">
              <w:t xml:space="preserve"> detects the </w:t>
            </w:r>
            <w:proofErr w:type="spellStart"/>
            <w:r w:rsidR="006A1E45" w:rsidRPr="00710A32">
              <w:rPr>
                <w:i/>
                <w:iCs/>
              </w:rPr>
              <w:t>Start</w:t>
            </w:r>
            <w:r w:rsidR="006D5E74">
              <w:rPr>
                <w:i/>
                <w:iCs/>
              </w:rPr>
              <w:t>l</w:t>
            </w:r>
            <w:r w:rsidR="006A1E45" w:rsidRPr="00710A32">
              <w:rPr>
                <w:i/>
                <w:iCs/>
              </w:rPr>
              <w:t>ine</w:t>
            </w:r>
            <w:proofErr w:type="spellEnd"/>
            <w:r w:rsidRPr="00710A32">
              <w:t xml:space="preserve"> for the first time, the </w:t>
            </w:r>
            <w:r w:rsidR="006D5E74" w:rsidRPr="006D5E74">
              <w:rPr>
                <w:i/>
                <w:iCs/>
              </w:rPr>
              <w:t>Robot</w:t>
            </w:r>
            <w:r w:rsidRPr="00710A32">
              <w:t xml:space="preserve"> shall execute </w:t>
            </w:r>
            <w:proofErr w:type="gramStart"/>
            <w:r w:rsidRPr="00710A32">
              <w:t>all of</w:t>
            </w:r>
            <w:proofErr w:type="gramEnd"/>
            <w:r w:rsidRPr="00710A32">
              <w:t xml:space="preserve"> the following actions in the given order:</w:t>
            </w:r>
          </w:p>
          <w:p w14:paraId="275E58E1" w14:textId="200FB81F" w:rsidR="007C0100" w:rsidRPr="00710A32" w:rsidRDefault="007C0100" w:rsidP="00B95111">
            <w:r w:rsidRPr="00710A32">
              <w:t>• the time measurement for the lap starts,</w:t>
            </w:r>
          </w:p>
          <w:p w14:paraId="199C6719" w14:textId="496F1347" w:rsidR="007C0100" w:rsidRPr="00710A32" w:rsidRDefault="007C0100" w:rsidP="00B95111">
            <w:r w:rsidRPr="00710A32">
              <w:t xml:space="preserve">• </w:t>
            </w:r>
            <w:r w:rsidR="00B13159">
              <w:t xml:space="preserve">the </w:t>
            </w:r>
            <w:r w:rsidR="00B13159" w:rsidRPr="00B13159">
              <w:rPr>
                <w:i/>
                <w:iCs/>
              </w:rPr>
              <w:t>Buzzer</w:t>
            </w:r>
            <w:r w:rsidR="00B13159">
              <w:t xml:space="preserve"> </w:t>
            </w:r>
            <w:r w:rsidR="00B357F9" w:rsidRPr="00710A32">
              <w:t>play</w:t>
            </w:r>
            <w:r w:rsidR="00B13159">
              <w:t>s</w:t>
            </w:r>
            <w:r w:rsidR="00B357F9" w:rsidRPr="00710A32">
              <w:t xml:space="preserve"> a </w:t>
            </w:r>
            <w:r w:rsidR="006D5E74">
              <w:rPr>
                <w:i/>
                <w:iCs/>
              </w:rPr>
              <w:t>Beep.</w:t>
            </w:r>
          </w:p>
        </w:tc>
      </w:tr>
    </w:tbl>
    <w:p w14:paraId="4C5BEA27" w14:textId="5CB05696" w:rsidR="007C0100" w:rsidRPr="00710A32" w:rsidRDefault="007C0100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7C0100" w:rsidRPr="00710A32" w14:paraId="7D33B182" w14:textId="77777777" w:rsidTr="00B95111">
        <w:trPr>
          <w:trHeight w:val="250"/>
        </w:trPr>
        <w:tc>
          <w:tcPr>
            <w:tcW w:w="988" w:type="dxa"/>
          </w:tcPr>
          <w:p w14:paraId="565B4CE9" w14:textId="619EA482" w:rsidR="007C0100" w:rsidRPr="00710A32" w:rsidRDefault="007C0100" w:rsidP="00B95111">
            <w:r w:rsidRPr="00710A32">
              <w:t>L_1</w:t>
            </w:r>
          </w:p>
        </w:tc>
        <w:tc>
          <w:tcPr>
            <w:tcW w:w="8640" w:type="dxa"/>
          </w:tcPr>
          <w:p w14:paraId="07A26CC7" w14:textId="5840C286" w:rsidR="007C0100" w:rsidRPr="00710A32" w:rsidRDefault="007C0100" w:rsidP="00B95111">
            <w:r w:rsidRPr="00710A32">
              <w:t>Track line detection</w:t>
            </w:r>
          </w:p>
        </w:tc>
      </w:tr>
      <w:tr w:rsidR="007C0100" w:rsidRPr="00710A32" w14:paraId="26169DE4" w14:textId="77777777" w:rsidTr="00AB099F">
        <w:trPr>
          <w:trHeight w:val="268"/>
        </w:trPr>
        <w:tc>
          <w:tcPr>
            <w:tcW w:w="988" w:type="dxa"/>
          </w:tcPr>
          <w:p w14:paraId="432DB04D" w14:textId="77777777" w:rsidR="007C0100" w:rsidRPr="00710A32" w:rsidRDefault="007C0100" w:rsidP="00B95111"/>
        </w:tc>
        <w:tc>
          <w:tcPr>
            <w:tcW w:w="8640" w:type="dxa"/>
          </w:tcPr>
          <w:p w14:paraId="0D9B9E5A" w14:textId="27CD5F28" w:rsidR="00AB099F" w:rsidRPr="00AB099F" w:rsidRDefault="00422CA0" w:rsidP="007C0100">
            <w:pPr>
              <w:rPr>
                <w:i/>
                <w:iCs/>
              </w:rPr>
            </w:pPr>
            <w:r>
              <w:t xml:space="preserve">If </w:t>
            </w:r>
            <w:r w:rsidR="007C0100" w:rsidRPr="00710A32">
              <w:t xml:space="preserve">the </w:t>
            </w:r>
            <w:r w:rsidR="00AC14B9" w:rsidRPr="00AC14B9">
              <w:rPr>
                <w:i/>
                <w:iCs/>
              </w:rPr>
              <w:t>Robot</w:t>
            </w:r>
            <w:r w:rsidR="007C0100" w:rsidRPr="00710A32">
              <w:t xml:space="preserve"> is driving, </w:t>
            </w:r>
            <w:r>
              <w:t xml:space="preserve">it </w:t>
            </w:r>
            <w:r w:rsidR="00B13159">
              <w:t>shall</w:t>
            </w:r>
            <w:r w:rsidR="007C0100" w:rsidRPr="00710A32">
              <w:t xml:space="preserve"> follow the </w:t>
            </w:r>
            <w:proofErr w:type="spellStart"/>
            <w:r w:rsidR="006A1E45" w:rsidRPr="00710A32">
              <w:rPr>
                <w:i/>
                <w:iCs/>
              </w:rPr>
              <w:t>Track</w:t>
            </w:r>
            <w:r w:rsidR="00532773">
              <w:rPr>
                <w:i/>
                <w:iCs/>
              </w:rPr>
              <w:t>l</w:t>
            </w:r>
            <w:r w:rsidR="006A1E45" w:rsidRPr="00710A32">
              <w:rPr>
                <w:i/>
                <w:iCs/>
              </w:rPr>
              <w:t>ine</w:t>
            </w:r>
            <w:proofErr w:type="spellEnd"/>
            <w:r>
              <w:rPr>
                <w:i/>
                <w:iCs/>
              </w:rPr>
              <w:t>.</w:t>
            </w:r>
          </w:p>
        </w:tc>
      </w:tr>
    </w:tbl>
    <w:p w14:paraId="56736344" w14:textId="77777777" w:rsidR="00AB099F" w:rsidRDefault="00AB099F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854AB4" w:rsidRPr="00710A32" w14:paraId="53857489" w14:textId="77777777" w:rsidTr="00AF5360">
        <w:trPr>
          <w:trHeight w:val="250"/>
        </w:trPr>
        <w:tc>
          <w:tcPr>
            <w:tcW w:w="988" w:type="dxa"/>
          </w:tcPr>
          <w:p w14:paraId="473A5651" w14:textId="36FA8B1C" w:rsidR="00854AB4" w:rsidRPr="00710A32" w:rsidRDefault="00854AB4" w:rsidP="00AF5360">
            <w:r w:rsidRPr="00710A32">
              <w:t>L_</w:t>
            </w:r>
            <w:r w:rsidR="00EA0C13">
              <w:t>2</w:t>
            </w:r>
          </w:p>
        </w:tc>
        <w:tc>
          <w:tcPr>
            <w:tcW w:w="8640" w:type="dxa"/>
          </w:tcPr>
          <w:p w14:paraId="240E4BFA" w14:textId="1AD60100" w:rsidR="00854AB4" w:rsidRPr="00710A32" w:rsidRDefault="00854AB4" w:rsidP="00AF5360">
            <w:r w:rsidRPr="00710A32">
              <w:t xml:space="preserve">Track line </w:t>
            </w:r>
            <w:r>
              <w:t>re</w:t>
            </w:r>
            <w:r w:rsidRPr="00710A32">
              <w:t>detection</w:t>
            </w:r>
          </w:p>
        </w:tc>
      </w:tr>
      <w:tr w:rsidR="00854AB4" w:rsidRPr="00710A32" w14:paraId="7A66A87F" w14:textId="77777777" w:rsidTr="00AF5360">
        <w:trPr>
          <w:trHeight w:val="268"/>
        </w:trPr>
        <w:tc>
          <w:tcPr>
            <w:tcW w:w="988" w:type="dxa"/>
          </w:tcPr>
          <w:p w14:paraId="41D486E2" w14:textId="77777777" w:rsidR="00854AB4" w:rsidRPr="00710A32" w:rsidRDefault="00854AB4" w:rsidP="00AF5360"/>
        </w:tc>
        <w:tc>
          <w:tcPr>
            <w:tcW w:w="8640" w:type="dxa"/>
          </w:tcPr>
          <w:p w14:paraId="11476126" w14:textId="55EC2F15" w:rsidR="00854AB4" w:rsidRPr="00AB099F" w:rsidRDefault="00854AB4" w:rsidP="00AF5360">
            <w:pPr>
              <w:rPr>
                <w:i/>
                <w:iCs/>
              </w:rPr>
            </w:pPr>
            <w:r>
              <w:t xml:space="preserve">If </w:t>
            </w:r>
            <w:r w:rsidRPr="00710A32">
              <w:t xml:space="preserve">the </w:t>
            </w:r>
            <w:r w:rsidRPr="00AC14B9">
              <w:rPr>
                <w:i/>
                <w:iCs/>
              </w:rPr>
              <w:t>Robot</w:t>
            </w:r>
            <w:r w:rsidRPr="00710A32">
              <w:t xml:space="preserve"> </w:t>
            </w:r>
            <w:r>
              <w:t xml:space="preserve">cannot detect the </w:t>
            </w:r>
            <w:proofErr w:type="spellStart"/>
            <w:r w:rsidRPr="00EA0C13">
              <w:rPr>
                <w:i/>
                <w:iCs/>
              </w:rPr>
              <w:t>Trackline</w:t>
            </w:r>
            <w:proofErr w:type="spellEnd"/>
            <w:r w:rsidRPr="00710A32">
              <w:t xml:space="preserve">, </w:t>
            </w:r>
            <w:r>
              <w:t>it shall</w:t>
            </w:r>
            <w:r w:rsidRPr="00710A32">
              <w:t xml:space="preserve"> </w:t>
            </w:r>
            <w:r>
              <w:t>try</w:t>
            </w:r>
            <w:r w:rsidRPr="00710A32">
              <w:t xml:space="preserve"> </w:t>
            </w:r>
            <w:r>
              <w:t>to redetect</w:t>
            </w:r>
            <w:r w:rsidRPr="00710A32">
              <w:t xml:space="preserve"> </w:t>
            </w:r>
            <w:proofErr w:type="spellStart"/>
            <w:r w:rsidRPr="00710A32">
              <w:rPr>
                <w:i/>
                <w:iCs/>
              </w:rPr>
              <w:t>Track</w:t>
            </w:r>
            <w:r>
              <w:rPr>
                <w:i/>
                <w:iCs/>
              </w:rPr>
              <w:t>l</w:t>
            </w:r>
            <w:r w:rsidRPr="00710A32">
              <w:rPr>
                <w:i/>
                <w:iCs/>
              </w:rPr>
              <w:t>ine</w:t>
            </w:r>
            <w:proofErr w:type="spellEnd"/>
            <w:r>
              <w:rPr>
                <w:i/>
                <w:iCs/>
              </w:rPr>
              <w:t>.</w:t>
            </w:r>
          </w:p>
        </w:tc>
      </w:tr>
    </w:tbl>
    <w:p w14:paraId="49B84C05" w14:textId="77777777" w:rsidR="00854AB4" w:rsidRDefault="00854AB4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AB099F" w:rsidRPr="00710A32" w14:paraId="0E321B42" w14:textId="77777777" w:rsidTr="00AF5360">
        <w:trPr>
          <w:trHeight w:val="250"/>
        </w:trPr>
        <w:tc>
          <w:tcPr>
            <w:tcW w:w="988" w:type="dxa"/>
          </w:tcPr>
          <w:p w14:paraId="01F0B341" w14:textId="4FBBCB01" w:rsidR="00AB099F" w:rsidRPr="00710A32" w:rsidRDefault="00AB099F" w:rsidP="00AB099F">
            <w:r>
              <w:t>L</w:t>
            </w:r>
            <w:r w:rsidRPr="00710A32">
              <w:t>_</w:t>
            </w:r>
            <w:r w:rsidR="00EA0C13">
              <w:t>3</w:t>
            </w:r>
          </w:p>
        </w:tc>
        <w:tc>
          <w:tcPr>
            <w:tcW w:w="8640" w:type="dxa"/>
          </w:tcPr>
          <w:p w14:paraId="0A19788B" w14:textId="6926DB9F" w:rsidR="00AB099F" w:rsidRPr="00710A32" w:rsidRDefault="00AB099F" w:rsidP="00AB099F">
            <w:r w:rsidRPr="00710A32">
              <w:t>End line detection</w:t>
            </w:r>
          </w:p>
        </w:tc>
      </w:tr>
      <w:tr w:rsidR="00AB099F" w:rsidRPr="00710A32" w14:paraId="115DBCB5" w14:textId="77777777" w:rsidTr="00AF5360">
        <w:trPr>
          <w:trHeight w:val="424"/>
        </w:trPr>
        <w:tc>
          <w:tcPr>
            <w:tcW w:w="988" w:type="dxa"/>
          </w:tcPr>
          <w:p w14:paraId="334C6445" w14:textId="77777777" w:rsidR="00AB099F" w:rsidRPr="00710A32" w:rsidRDefault="00AB099F" w:rsidP="00AB099F"/>
        </w:tc>
        <w:tc>
          <w:tcPr>
            <w:tcW w:w="8640" w:type="dxa"/>
          </w:tcPr>
          <w:p w14:paraId="2E93B9E0" w14:textId="14053FD3" w:rsidR="00AB099F" w:rsidRPr="00710A32" w:rsidRDefault="00AB099F" w:rsidP="00AB099F">
            <w:r w:rsidRPr="00710A32">
              <w:t xml:space="preserve">If the </w:t>
            </w:r>
            <w:r w:rsidRPr="00AB099F">
              <w:rPr>
                <w:i/>
                <w:iCs/>
              </w:rPr>
              <w:t>Robot</w:t>
            </w:r>
            <w:r w:rsidRPr="00710A32">
              <w:t xml:space="preserve"> detects the </w:t>
            </w:r>
            <w:proofErr w:type="spellStart"/>
            <w:r w:rsidRPr="00710A32">
              <w:rPr>
                <w:i/>
                <w:iCs/>
              </w:rPr>
              <w:t>Start</w:t>
            </w:r>
            <w:r w:rsidR="008747FF">
              <w:rPr>
                <w:i/>
                <w:iCs/>
              </w:rPr>
              <w:t>l</w:t>
            </w:r>
            <w:r w:rsidRPr="00710A32">
              <w:rPr>
                <w:i/>
                <w:iCs/>
              </w:rPr>
              <w:t>ine</w:t>
            </w:r>
            <w:proofErr w:type="spellEnd"/>
            <w:r w:rsidRPr="00710A32">
              <w:t xml:space="preserve"> for the second time, the </w:t>
            </w:r>
            <w:r w:rsidRPr="00AB099F">
              <w:rPr>
                <w:i/>
                <w:iCs/>
              </w:rPr>
              <w:t>Robot</w:t>
            </w:r>
            <w:r w:rsidRPr="00710A32">
              <w:t xml:space="preserve"> shall execute </w:t>
            </w:r>
            <w:proofErr w:type="gramStart"/>
            <w:r w:rsidRPr="00710A32">
              <w:t>all of</w:t>
            </w:r>
            <w:proofErr w:type="gramEnd"/>
            <w:r w:rsidRPr="00710A32">
              <w:t xml:space="preserve"> the following actions in the given order:</w:t>
            </w:r>
          </w:p>
          <w:p w14:paraId="744E81F1" w14:textId="77777777" w:rsidR="00AB099F" w:rsidRPr="00710A32" w:rsidRDefault="00AB099F" w:rsidP="00AB099F">
            <w:r w:rsidRPr="00710A32">
              <w:lastRenderedPageBreak/>
              <w:t>• the time measurement for the lap stops,</w:t>
            </w:r>
          </w:p>
          <w:p w14:paraId="6688D420" w14:textId="77777777" w:rsidR="00C117B1" w:rsidRPr="00710A32" w:rsidRDefault="00AB099F" w:rsidP="00C117B1">
            <w:r w:rsidRPr="00710A32">
              <w:t xml:space="preserve">• </w:t>
            </w:r>
            <w:r w:rsidR="00C117B1">
              <w:t xml:space="preserve">the </w:t>
            </w:r>
            <w:r w:rsidR="00C117B1" w:rsidRPr="00DC1572">
              <w:rPr>
                <w:i/>
                <w:iCs/>
              </w:rPr>
              <w:t>Robot</w:t>
            </w:r>
            <w:r w:rsidR="00C117B1">
              <w:t xml:space="preserve"> stops driving,</w:t>
            </w:r>
          </w:p>
          <w:p w14:paraId="48C2D761" w14:textId="0B2736E8" w:rsidR="00AB099F" w:rsidRPr="00710A32" w:rsidRDefault="00AB099F" w:rsidP="00AB099F">
            <w:r w:rsidRPr="00710A32">
              <w:t xml:space="preserve">• </w:t>
            </w:r>
            <w:r w:rsidR="00C117B1">
              <w:t xml:space="preserve">the </w:t>
            </w:r>
            <w:r w:rsidR="00C117B1" w:rsidRPr="00C117B1">
              <w:rPr>
                <w:i/>
                <w:iCs/>
              </w:rPr>
              <w:t>Buzzer</w:t>
            </w:r>
            <w:r w:rsidR="00C117B1">
              <w:t xml:space="preserve"> </w:t>
            </w:r>
            <w:r w:rsidRPr="00710A32">
              <w:t>play</w:t>
            </w:r>
            <w:r w:rsidR="00C117B1">
              <w:t xml:space="preserve">s </w:t>
            </w:r>
            <w:r w:rsidRPr="00710A32">
              <w:t xml:space="preserve">a </w:t>
            </w:r>
            <w:r w:rsidRPr="00AB099F">
              <w:rPr>
                <w:i/>
                <w:iCs/>
              </w:rPr>
              <w:t>Beep</w:t>
            </w:r>
            <w:r>
              <w:rPr>
                <w:i/>
                <w:iCs/>
              </w:rPr>
              <w:t>,</w:t>
            </w:r>
          </w:p>
          <w:p w14:paraId="56C9A8CE" w14:textId="75CD827F" w:rsidR="00AB099F" w:rsidRPr="00710A32" w:rsidRDefault="00AB099F" w:rsidP="00AB099F">
            <w:r w:rsidRPr="00710A32">
              <w:t xml:space="preserve">• display the measured lap time on the </w:t>
            </w:r>
            <w:r w:rsidRPr="00AB099F">
              <w:rPr>
                <w:i/>
                <w:iCs/>
              </w:rPr>
              <w:t>OLED</w:t>
            </w:r>
            <w:r w:rsidRPr="00710A32">
              <w:t>.</w:t>
            </w:r>
          </w:p>
        </w:tc>
      </w:tr>
    </w:tbl>
    <w:p w14:paraId="5DF03000" w14:textId="5FAFEFEF" w:rsidR="007C0100" w:rsidRPr="00710A32" w:rsidRDefault="00B357F9" w:rsidP="00762C09">
      <w:r w:rsidRPr="00710A32">
        <w:lastRenderedPageBreak/>
        <w:tab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A2707" w:rsidRPr="00710A32" w14:paraId="6A571AFD" w14:textId="77777777" w:rsidTr="00B85BDB">
        <w:trPr>
          <w:trHeight w:val="250"/>
        </w:trPr>
        <w:tc>
          <w:tcPr>
            <w:tcW w:w="988" w:type="dxa"/>
          </w:tcPr>
          <w:p w14:paraId="4D450415" w14:textId="71EA9A13" w:rsidR="003A2707" w:rsidRPr="00710A32" w:rsidRDefault="003A2707" w:rsidP="00B85BDB">
            <w:r w:rsidRPr="00710A32">
              <w:t>ERR_</w:t>
            </w:r>
            <w:r w:rsidR="00690F7D" w:rsidRPr="00710A32">
              <w:t>0</w:t>
            </w:r>
          </w:p>
        </w:tc>
        <w:tc>
          <w:tcPr>
            <w:tcW w:w="8640" w:type="dxa"/>
          </w:tcPr>
          <w:p w14:paraId="6BBA6F92" w14:textId="72FB3510" w:rsidR="003A2707" w:rsidRPr="00710A32" w:rsidRDefault="003A2707" w:rsidP="00B85BDB">
            <w:r w:rsidRPr="00710A32">
              <w:t>Error handle</w:t>
            </w:r>
          </w:p>
        </w:tc>
      </w:tr>
      <w:tr w:rsidR="003A2707" w:rsidRPr="00710A32" w14:paraId="4B28045E" w14:textId="77777777" w:rsidTr="00B85BDB">
        <w:trPr>
          <w:trHeight w:val="424"/>
        </w:trPr>
        <w:tc>
          <w:tcPr>
            <w:tcW w:w="988" w:type="dxa"/>
          </w:tcPr>
          <w:p w14:paraId="2AB34BEE" w14:textId="77777777" w:rsidR="003A2707" w:rsidRPr="00710A32" w:rsidRDefault="003A2707" w:rsidP="00B85BDB"/>
        </w:tc>
        <w:tc>
          <w:tcPr>
            <w:tcW w:w="8640" w:type="dxa"/>
          </w:tcPr>
          <w:p w14:paraId="0DAAC3EF" w14:textId="419D5404" w:rsidR="003A2707" w:rsidRPr="00710A32" w:rsidRDefault="003A2707" w:rsidP="003A2707">
            <w:r w:rsidRPr="00710A32">
              <w:t xml:space="preserve">If the </w:t>
            </w:r>
            <w:r w:rsidR="00C864F6" w:rsidRPr="00C864F6">
              <w:rPr>
                <w:i/>
                <w:iCs/>
              </w:rPr>
              <w:t>Robot</w:t>
            </w:r>
            <w:r w:rsidRPr="00710A32">
              <w:t xml:space="preserve"> detects an error, the </w:t>
            </w:r>
            <w:r w:rsidR="00C864F6" w:rsidRPr="00C864F6">
              <w:rPr>
                <w:i/>
                <w:iCs/>
              </w:rPr>
              <w:t>Robot</w:t>
            </w:r>
            <w:r w:rsidRPr="00710A32">
              <w:t xml:space="preserve"> shall execute </w:t>
            </w:r>
            <w:proofErr w:type="gramStart"/>
            <w:r w:rsidRPr="00710A32">
              <w:t>all of</w:t>
            </w:r>
            <w:proofErr w:type="gramEnd"/>
            <w:r w:rsidRPr="00710A32">
              <w:t xml:space="preserve"> the following actions in the given order:</w:t>
            </w:r>
          </w:p>
          <w:p w14:paraId="6B2B57DA" w14:textId="7B6EF5EA" w:rsidR="003A2707" w:rsidRPr="00710A32" w:rsidRDefault="003A2707" w:rsidP="003A2707">
            <w:r w:rsidRPr="00710A32">
              <w:t xml:space="preserve">• </w:t>
            </w:r>
            <w:r w:rsidR="00C864F6">
              <w:t xml:space="preserve">the </w:t>
            </w:r>
            <w:r w:rsidR="00C864F6" w:rsidRPr="00DC1572">
              <w:rPr>
                <w:i/>
                <w:iCs/>
              </w:rPr>
              <w:t>Robot</w:t>
            </w:r>
            <w:r w:rsidR="00C864F6">
              <w:t xml:space="preserve"> stops driving,</w:t>
            </w:r>
          </w:p>
          <w:p w14:paraId="78D63097" w14:textId="4ED5FB4F" w:rsidR="003A2707" w:rsidRPr="00710A32" w:rsidRDefault="003A2707" w:rsidP="003A2707">
            <w:r w:rsidRPr="00710A32">
              <w:t xml:space="preserve">• play an </w:t>
            </w:r>
            <w:r w:rsidR="00DC1572" w:rsidRPr="00DC1572">
              <w:rPr>
                <w:i/>
                <w:iCs/>
              </w:rPr>
              <w:t>Alarm</w:t>
            </w:r>
            <w:r w:rsidR="00B357F9" w:rsidRPr="00710A32">
              <w:t>,</w:t>
            </w:r>
          </w:p>
          <w:p w14:paraId="06E2F044" w14:textId="23327A14" w:rsidR="003A2707" w:rsidRPr="00710A32" w:rsidRDefault="003A2707" w:rsidP="003A2707">
            <w:r w:rsidRPr="00710A32">
              <w:t xml:space="preserve">• display </w:t>
            </w:r>
            <w:r w:rsidR="00690F7D" w:rsidRPr="00710A32">
              <w:t xml:space="preserve">the error reason on the </w:t>
            </w:r>
            <w:r w:rsidR="00690F7D" w:rsidRPr="00DC1572">
              <w:rPr>
                <w:i/>
                <w:iCs/>
              </w:rPr>
              <w:t>OLED</w:t>
            </w:r>
            <w:r w:rsidRPr="00710A32">
              <w:t>.</w:t>
            </w:r>
          </w:p>
        </w:tc>
      </w:tr>
    </w:tbl>
    <w:p w14:paraId="1D383A92" w14:textId="6078C36C" w:rsidR="00E96612" w:rsidRDefault="00E96612" w:rsidP="00E9661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762C09" w:rsidRPr="00710A32" w14:paraId="6DB99056" w14:textId="77777777" w:rsidTr="00B85BDB">
        <w:trPr>
          <w:trHeight w:val="250"/>
        </w:trPr>
        <w:tc>
          <w:tcPr>
            <w:tcW w:w="988" w:type="dxa"/>
          </w:tcPr>
          <w:p w14:paraId="286962B0" w14:textId="53DC88C4" w:rsidR="00762C09" w:rsidRPr="00710A32" w:rsidRDefault="00762C09" w:rsidP="00B85BDB">
            <w:r w:rsidRPr="00710A32">
              <w:t>ERR_</w:t>
            </w:r>
            <w:r w:rsidR="00690F7D" w:rsidRPr="00710A32">
              <w:t>1</w:t>
            </w:r>
          </w:p>
        </w:tc>
        <w:tc>
          <w:tcPr>
            <w:tcW w:w="8640" w:type="dxa"/>
          </w:tcPr>
          <w:p w14:paraId="6DFBBE1F" w14:textId="7ADF737D" w:rsidR="00762C09" w:rsidRPr="00710A32" w:rsidRDefault="00690F7D" w:rsidP="00B85BDB">
            <w:r w:rsidRPr="00710A32">
              <w:t>Time out error</w:t>
            </w:r>
          </w:p>
        </w:tc>
      </w:tr>
      <w:tr w:rsidR="00762C09" w:rsidRPr="00710A32" w14:paraId="2938D5AA" w14:textId="77777777" w:rsidTr="00B85BDB">
        <w:trPr>
          <w:trHeight w:val="424"/>
        </w:trPr>
        <w:tc>
          <w:tcPr>
            <w:tcW w:w="988" w:type="dxa"/>
          </w:tcPr>
          <w:p w14:paraId="02E334CC" w14:textId="77777777" w:rsidR="00762C09" w:rsidRPr="00710A32" w:rsidRDefault="00762C09" w:rsidP="00B85BDB"/>
        </w:tc>
        <w:tc>
          <w:tcPr>
            <w:tcW w:w="8640" w:type="dxa"/>
          </w:tcPr>
          <w:p w14:paraId="3AD219E9" w14:textId="29032EAF" w:rsidR="00690F7D" w:rsidRPr="00710A32" w:rsidRDefault="00762C09" w:rsidP="00B85BDB">
            <w:r w:rsidRPr="00710A32">
              <w:t xml:space="preserve">If the </w:t>
            </w:r>
            <w:r w:rsidR="00170868">
              <w:t>t</w:t>
            </w:r>
            <w:r w:rsidR="00690F7D" w:rsidRPr="00710A32">
              <w:t>ime</w:t>
            </w:r>
            <w:r w:rsidR="00170868">
              <w:t xml:space="preserve"> m</w:t>
            </w:r>
            <w:r w:rsidR="00690F7D" w:rsidRPr="00710A32">
              <w:t>easurement</w:t>
            </w:r>
            <w:r w:rsidRPr="00710A32">
              <w:t xml:space="preserve"> </w:t>
            </w:r>
            <w:r w:rsidR="00690F7D" w:rsidRPr="00710A32">
              <w:t xml:space="preserve">exceeds 20s, the </w:t>
            </w:r>
            <w:r w:rsidR="00170868" w:rsidRPr="00170868">
              <w:rPr>
                <w:i/>
                <w:iCs/>
              </w:rPr>
              <w:t>Robot</w:t>
            </w:r>
            <w:r w:rsidR="00170868">
              <w:t xml:space="preserve"> shall</w:t>
            </w:r>
            <w:r w:rsidR="00690F7D" w:rsidRPr="00710A32">
              <w:t xml:space="preserve"> detect an error.</w:t>
            </w:r>
          </w:p>
        </w:tc>
      </w:tr>
    </w:tbl>
    <w:p w14:paraId="13EDE4A6" w14:textId="52DDE42C" w:rsidR="00762C09" w:rsidRPr="00710A32" w:rsidRDefault="00762C09" w:rsidP="00E9661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690F7D" w:rsidRPr="00710A32" w14:paraId="67C1E306" w14:textId="77777777" w:rsidTr="00B85BDB">
        <w:trPr>
          <w:trHeight w:val="250"/>
        </w:trPr>
        <w:tc>
          <w:tcPr>
            <w:tcW w:w="988" w:type="dxa"/>
          </w:tcPr>
          <w:p w14:paraId="553A7709" w14:textId="1D0C3E04" w:rsidR="00690F7D" w:rsidRPr="00710A32" w:rsidRDefault="00690F7D" w:rsidP="00B85BDB">
            <w:r w:rsidRPr="00710A32">
              <w:t>ERR_2</w:t>
            </w:r>
          </w:p>
        </w:tc>
        <w:tc>
          <w:tcPr>
            <w:tcW w:w="8640" w:type="dxa"/>
          </w:tcPr>
          <w:p w14:paraId="3EF568CA" w14:textId="560A33CD" w:rsidR="00690F7D" w:rsidRPr="00710A32" w:rsidRDefault="00690F7D" w:rsidP="00B85BDB">
            <w:r w:rsidRPr="00710A32">
              <w:t>Track lost error</w:t>
            </w:r>
          </w:p>
        </w:tc>
      </w:tr>
      <w:tr w:rsidR="00690F7D" w:rsidRPr="00710A32" w14:paraId="60E4BC5B" w14:textId="77777777" w:rsidTr="00B85BDB">
        <w:trPr>
          <w:trHeight w:val="424"/>
        </w:trPr>
        <w:tc>
          <w:tcPr>
            <w:tcW w:w="988" w:type="dxa"/>
          </w:tcPr>
          <w:p w14:paraId="142F4EA0" w14:textId="77777777" w:rsidR="00690F7D" w:rsidRPr="00710A32" w:rsidRDefault="00690F7D" w:rsidP="00B85BDB"/>
        </w:tc>
        <w:tc>
          <w:tcPr>
            <w:tcW w:w="8640" w:type="dxa"/>
          </w:tcPr>
          <w:p w14:paraId="75E803BF" w14:textId="1124BF4F" w:rsidR="00690F7D" w:rsidRPr="00710A32" w:rsidRDefault="00690F7D" w:rsidP="00B85BDB">
            <w:r w:rsidRPr="00710A32">
              <w:t xml:space="preserve">If the </w:t>
            </w:r>
            <w:r w:rsidR="00170868" w:rsidRPr="00170868">
              <w:rPr>
                <w:i/>
                <w:iCs/>
              </w:rPr>
              <w:t>Robot</w:t>
            </w:r>
            <w:r w:rsidRPr="00710A32">
              <w:t xml:space="preserve"> cannot detect the </w:t>
            </w:r>
            <w:proofErr w:type="spellStart"/>
            <w:r w:rsidR="006A1E45" w:rsidRPr="00710A32">
              <w:rPr>
                <w:i/>
                <w:iCs/>
              </w:rPr>
              <w:t>Track</w:t>
            </w:r>
            <w:r w:rsidR="00EA0C13">
              <w:rPr>
                <w:i/>
                <w:iCs/>
              </w:rPr>
              <w:t>l</w:t>
            </w:r>
            <w:r w:rsidR="006A1E45" w:rsidRPr="00710A32">
              <w:rPr>
                <w:i/>
                <w:iCs/>
              </w:rPr>
              <w:t>ine</w:t>
            </w:r>
            <w:proofErr w:type="spellEnd"/>
            <w:r w:rsidRPr="00710A32">
              <w:t xml:space="preserve"> for more than 5s, the </w:t>
            </w:r>
            <w:r w:rsidR="00BD7A6F" w:rsidRPr="00BD7A6F">
              <w:rPr>
                <w:i/>
                <w:iCs/>
              </w:rPr>
              <w:t>Robot</w:t>
            </w:r>
            <w:r w:rsidRPr="00710A32">
              <w:t xml:space="preserve"> </w:t>
            </w:r>
            <w:r w:rsidR="00532773">
              <w:t>shall detect</w:t>
            </w:r>
            <w:r w:rsidRPr="00710A32">
              <w:t xml:space="preserve"> an error.</w:t>
            </w:r>
          </w:p>
        </w:tc>
      </w:tr>
    </w:tbl>
    <w:p w14:paraId="25875E54" w14:textId="5A2EB3E2" w:rsidR="00690F7D" w:rsidRPr="00710A32" w:rsidRDefault="00690F7D" w:rsidP="00E9661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690F7D" w:rsidRPr="00710A32" w14:paraId="68494274" w14:textId="77777777" w:rsidTr="00B85BDB">
        <w:trPr>
          <w:trHeight w:val="250"/>
        </w:trPr>
        <w:tc>
          <w:tcPr>
            <w:tcW w:w="988" w:type="dxa"/>
          </w:tcPr>
          <w:p w14:paraId="44CDDF8D" w14:textId="4616B817" w:rsidR="00690F7D" w:rsidRPr="00710A32" w:rsidRDefault="00690F7D" w:rsidP="00B85BDB">
            <w:r w:rsidRPr="00710A32">
              <w:t>ERR_3</w:t>
            </w:r>
          </w:p>
        </w:tc>
        <w:tc>
          <w:tcPr>
            <w:tcW w:w="8640" w:type="dxa"/>
          </w:tcPr>
          <w:p w14:paraId="29060DB9" w14:textId="13113172" w:rsidR="00690F7D" w:rsidRPr="00710A32" w:rsidRDefault="00690F7D" w:rsidP="00B85BDB">
            <w:r w:rsidRPr="00710A32">
              <w:t>No start line error</w:t>
            </w:r>
          </w:p>
        </w:tc>
      </w:tr>
      <w:tr w:rsidR="00690F7D" w:rsidRPr="00710A32" w14:paraId="3AC0FDE2" w14:textId="77777777" w:rsidTr="00B85BDB">
        <w:trPr>
          <w:trHeight w:val="424"/>
        </w:trPr>
        <w:tc>
          <w:tcPr>
            <w:tcW w:w="988" w:type="dxa"/>
          </w:tcPr>
          <w:p w14:paraId="5D874A95" w14:textId="77777777" w:rsidR="00690F7D" w:rsidRPr="00710A32" w:rsidRDefault="00690F7D" w:rsidP="00B85BDB"/>
        </w:tc>
        <w:tc>
          <w:tcPr>
            <w:tcW w:w="8640" w:type="dxa"/>
          </w:tcPr>
          <w:p w14:paraId="2A452C4B" w14:textId="6B11A5BE" w:rsidR="00690F7D" w:rsidRPr="00710A32" w:rsidRDefault="00690F7D" w:rsidP="00B85BDB">
            <w:r w:rsidRPr="00710A32">
              <w:t xml:space="preserve">If the </w:t>
            </w:r>
            <w:r w:rsidR="00BD7A6F" w:rsidRPr="00BD7A6F">
              <w:rPr>
                <w:i/>
                <w:iCs/>
              </w:rPr>
              <w:t>Robot</w:t>
            </w:r>
            <w:r w:rsidRPr="00710A32">
              <w:t xml:space="preserve"> cannot detect the </w:t>
            </w:r>
            <w:proofErr w:type="spellStart"/>
            <w:r w:rsidR="006A1E45" w:rsidRPr="00710A32">
              <w:rPr>
                <w:i/>
                <w:iCs/>
              </w:rPr>
              <w:t>Start</w:t>
            </w:r>
            <w:r w:rsidR="00BD7A6F">
              <w:rPr>
                <w:i/>
                <w:iCs/>
              </w:rPr>
              <w:t>l</w:t>
            </w:r>
            <w:r w:rsidR="006A1E45" w:rsidRPr="00710A32">
              <w:rPr>
                <w:i/>
                <w:iCs/>
              </w:rPr>
              <w:t>ine</w:t>
            </w:r>
            <w:proofErr w:type="spellEnd"/>
            <w:r w:rsidR="006A1E45" w:rsidRPr="00710A32">
              <w:t xml:space="preserve"> </w:t>
            </w:r>
            <w:r w:rsidR="008E00B2" w:rsidRPr="00710A32">
              <w:t>for</w:t>
            </w:r>
            <w:r w:rsidRPr="00710A32">
              <w:t xml:space="preserve"> more than </w:t>
            </w:r>
            <w:r w:rsidR="00BB6B80" w:rsidRPr="00710A32">
              <w:t>8</w:t>
            </w:r>
            <w:r w:rsidRPr="00710A32">
              <w:t>s</w:t>
            </w:r>
            <w:r w:rsidR="00BB6B80" w:rsidRPr="00710A32">
              <w:t xml:space="preserve"> after initially starting drive mode</w:t>
            </w:r>
            <w:r w:rsidRPr="00710A32">
              <w:t xml:space="preserve">, the </w:t>
            </w:r>
            <w:r w:rsidR="00BD7A6F" w:rsidRPr="00BD7A6F">
              <w:rPr>
                <w:i/>
                <w:iCs/>
              </w:rPr>
              <w:t>Robot</w:t>
            </w:r>
            <w:r w:rsidR="00BD7A6F">
              <w:t xml:space="preserve"> shall</w:t>
            </w:r>
            <w:r w:rsidRPr="00710A32">
              <w:t xml:space="preserve"> detect an error.</w:t>
            </w:r>
          </w:p>
        </w:tc>
      </w:tr>
    </w:tbl>
    <w:p w14:paraId="4CB7DE09" w14:textId="77777777" w:rsidR="00690F7D" w:rsidRPr="00710A32" w:rsidRDefault="00690F7D" w:rsidP="00E96612"/>
    <w:p w14:paraId="395C497F" w14:textId="6EA76DB3" w:rsidR="006A1E45" w:rsidRPr="00710A32" w:rsidRDefault="00E96612" w:rsidP="00E96612">
      <w:pPr>
        <w:pStyle w:val="berschrift2"/>
      </w:pPr>
      <w:r w:rsidRPr="00710A32">
        <w:t xml:space="preserve"> </w:t>
      </w:r>
      <w:bookmarkStart w:id="38" w:name="_Toc162989135"/>
      <w:r w:rsidRPr="00710A32">
        <w:t>Non-Functional Requirements</w:t>
      </w:r>
      <w:bookmarkEnd w:id="38"/>
      <w:r w:rsidRPr="00710A32">
        <w:t xml:space="preserve"> </w:t>
      </w:r>
    </w:p>
    <w:p w14:paraId="20DC3ADB" w14:textId="74AFB330" w:rsidR="00E96612" w:rsidRPr="00710A32" w:rsidRDefault="00E96612" w:rsidP="00E96612">
      <w:pPr>
        <w:pStyle w:val="berschrift3"/>
      </w:pPr>
      <w:r w:rsidRPr="00710A32">
        <w:t xml:space="preserve"> </w:t>
      </w:r>
      <w:bookmarkStart w:id="39" w:name="_Toc162989136"/>
      <w:r w:rsidRPr="00710A32">
        <w:t>Environmental Conditions</w:t>
      </w:r>
      <w:bookmarkEnd w:id="39"/>
      <w:r w:rsidRPr="00710A32"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A2707" w:rsidRPr="00710A32" w14:paraId="01995206" w14:textId="77777777" w:rsidTr="003A2707">
        <w:trPr>
          <w:trHeight w:val="250"/>
        </w:trPr>
        <w:tc>
          <w:tcPr>
            <w:tcW w:w="988" w:type="dxa"/>
          </w:tcPr>
          <w:p w14:paraId="4E806F81" w14:textId="78565E55" w:rsidR="003A2707" w:rsidRPr="00710A32" w:rsidRDefault="003A2707" w:rsidP="00B85BDB">
            <w:r w:rsidRPr="00710A32">
              <w:t>NF_1</w:t>
            </w:r>
          </w:p>
        </w:tc>
        <w:tc>
          <w:tcPr>
            <w:tcW w:w="8640" w:type="dxa"/>
          </w:tcPr>
          <w:p w14:paraId="30427BEF" w14:textId="06433A33" w:rsidR="003A2707" w:rsidRPr="00710A32" w:rsidRDefault="003A2707" w:rsidP="00B85BDB">
            <w:r w:rsidRPr="00710A32">
              <w:t>Light conditions</w:t>
            </w:r>
          </w:p>
        </w:tc>
      </w:tr>
      <w:tr w:rsidR="003A2707" w:rsidRPr="00710A32" w14:paraId="3AEEE2DA" w14:textId="77777777" w:rsidTr="00B85BDB">
        <w:trPr>
          <w:trHeight w:val="424"/>
        </w:trPr>
        <w:tc>
          <w:tcPr>
            <w:tcW w:w="988" w:type="dxa"/>
          </w:tcPr>
          <w:p w14:paraId="71EC6D9E" w14:textId="77777777" w:rsidR="003A2707" w:rsidRPr="00710A32" w:rsidRDefault="003A2707" w:rsidP="00B85BDB"/>
        </w:tc>
        <w:tc>
          <w:tcPr>
            <w:tcW w:w="8640" w:type="dxa"/>
          </w:tcPr>
          <w:p w14:paraId="16364482" w14:textId="3FDEE043" w:rsidR="003A2707" w:rsidRPr="00710A32" w:rsidRDefault="003A2707" w:rsidP="00B85BDB">
            <w:r w:rsidRPr="00710A32">
              <w:t>The software must work with normal daylight &amp; workplace light conditions</w:t>
            </w:r>
            <w:r w:rsidR="00762C09" w:rsidRPr="00710A32">
              <w:t>, which is equivalent to 20 to 700 lux</w:t>
            </w:r>
            <w:r w:rsidRPr="00710A32">
              <w:t>.</w:t>
            </w:r>
          </w:p>
        </w:tc>
      </w:tr>
    </w:tbl>
    <w:p w14:paraId="2EB320D4" w14:textId="77777777" w:rsidR="00884B4E" w:rsidRPr="00710A32" w:rsidRDefault="00884B4E" w:rsidP="00E96612"/>
    <w:p w14:paraId="4F34B417" w14:textId="56BCD151" w:rsidR="00E96612" w:rsidRDefault="00E96612" w:rsidP="00E96612">
      <w:pPr>
        <w:pStyle w:val="berschrift3"/>
      </w:pPr>
      <w:r w:rsidRPr="00710A32">
        <w:t xml:space="preserve"> </w:t>
      </w:r>
      <w:bookmarkStart w:id="40" w:name="_Toc162989137"/>
      <w:r w:rsidRPr="00710A32">
        <w:t>Quality</w:t>
      </w:r>
      <w:bookmarkEnd w:id="40"/>
      <w:r w:rsidRPr="00710A32"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5B18E7" w:rsidRPr="00710A32" w14:paraId="113449DE" w14:textId="77777777" w:rsidTr="00AF5360">
        <w:trPr>
          <w:trHeight w:val="250"/>
        </w:trPr>
        <w:tc>
          <w:tcPr>
            <w:tcW w:w="988" w:type="dxa"/>
          </w:tcPr>
          <w:p w14:paraId="2F562A48" w14:textId="4875CBB1" w:rsidR="005B18E7" w:rsidRPr="00710A32" w:rsidRDefault="005B18E7" w:rsidP="00AF5360">
            <w:r>
              <w:t>NF</w:t>
            </w:r>
            <w:r w:rsidRPr="00710A32">
              <w:t>_</w:t>
            </w:r>
            <w:r>
              <w:t>2</w:t>
            </w:r>
          </w:p>
        </w:tc>
        <w:tc>
          <w:tcPr>
            <w:tcW w:w="8640" w:type="dxa"/>
          </w:tcPr>
          <w:p w14:paraId="17A0DC68" w14:textId="77777777" w:rsidR="005B18E7" w:rsidRPr="00710A32" w:rsidRDefault="005B18E7" w:rsidP="00AF5360">
            <w:r w:rsidRPr="00710A32">
              <w:t>Automation requirement</w:t>
            </w:r>
          </w:p>
        </w:tc>
      </w:tr>
      <w:tr w:rsidR="005B18E7" w:rsidRPr="00710A32" w14:paraId="4568B20E" w14:textId="77777777" w:rsidTr="00AF5360">
        <w:trPr>
          <w:trHeight w:val="424"/>
        </w:trPr>
        <w:tc>
          <w:tcPr>
            <w:tcW w:w="988" w:type="dxa"/>
          </w:tcPr>
          <w:p w14:paraId="1E027316" w14:textId="77777777" w:rsidR="005B18E7" w:rsidRPr="00710A32" w:rsidRDefault="005B18E7" w:rsidP="00AF5360"/>
        </w:tc>
        <w:tc>
          <w:tcPr>
            <w:tcW w:w="8640" w:type="dxa"/>
          </w:tcPr>
          <w:p w14:paraId="5F05D7A0" w14:textId="3A73B41A" w:rsidR="005B18E7" w:rsidRPr="00710A32" w:rsidRDefault="005B18E7" w:rsidP="00AF5360">
            <w:r w:rsidRPr="00710A32">
              <w:t xml:space="preserve">The </w:t>
            </w:r>
            <w:r w:rsidR="00532773" w:rsidRPr="00532773">
              <w:rPr>
                <w:i/>
                <w:iCs/>
              </w:rPr>
              <w:t>Robot</w:t>
            </w:r>
            <w:r w:rsidRPr="00710A32">
              <w:t xml:space="preserve"> </w:t>
            </w:r>
            <w:r w:rsidR="00532773">
              <w:t xml:space="preserve">shall </w:t>
            </w:r>
            <w:r w:rsidRPr="00710A32">
              <w:t xml:space="preserve">drive </w:t>
            </w:r>
            <w:proofErr w:type="gramStart"/>
            <w:r w:rsidRPr="00710A32">
              <w:t>autonomously</w:t>
            </w:r>
            <w:proofErr w:type="gramEnd"/>
            <w:r w:rsidRPr="00710A32">
              <w:t xml:space="preserve"> and it is not allowed to control it remotely</w:t>
            </w:r>
          </w:p>
          <w:p w14:paraId="7E2DFDA6" w14:textId="77777777" w:rsidR="005B18E7" w:rsidRPr="00710A32" w:rsidRDefault="005B18E7" w:rsidP="00AF5360">
            <w:r w:rsidRPr="00710A32">
              <w:t>via cable or wireless.</w:t>
            </w:r>
          </w:p>
        </w:tc>
      </w:tr>
    </w:tbl>
    <w:p w14:paraId="7CA8B837" w14:textId="77777777" w:rsidR="005B18E7" w:rsidRPr="005B18E7" w:rsidRDefault="005B18E7" w:rsidP="005B18E7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A2707" w:rsidRPr="00710A32" w14:paraId="1B7D755D" w14:textId="77777777" w:rsidTr="00B85BDB">
        <w:trPr>
          <w:trHeight w:val="250"/>
        </w:trPr>
        <w:tc>
          <w:tcPr>
            <w:tcW w:w="988" w:type="dxa"/>
          </w:tcPr>
          <w:p w14:paraId="2CF7EA95" w14:textId="21D8CFCB" w:rsidR="003A2707" w:rsidRPr="00710A32" w:rsidRDefault="003A2707" w:rsidP="00B85BDB">
            <w:r w:rsidRPr="00710A32">
              <w:t>NF_</w:t>
            </w:r>
            <w:r w:rsidR="005B18E7">
              <w:t>3</w:t>
            </w:r>
          </w:p>
        </w:tc>
        <w:tc>
          <w:tcPr>
            <w:tcW w:w="8640" w:type="dxa"/>
          </w:tcPr>
          <w:p w14:paraId="3DEF2C26" w14:textId="5BD22101" w:rsidR="003A2707" w:rsidRPr="00710A32" w:rsidRDefault="003A2707" w:rsidP="00B85BDB">
            <w:r w:rsidRPr="00710A32">
              <w:t>Battery requirements</w:t>
            </w:r>
          </w:p>
        </w:tc>
      </w:tr>
      <w:tr w:rsidR="003A2707" w:rsidRPr="00710A32" w14:paraId="55DC5859" w14:textId="77777777" w:rsidTr="00B85BDB">
        <w:trPr>
          <w:trHeight w:val="424"/>
        </w:trPr>
        <w:tc>
          <w:tcPr>
            <w:tcW w:w="988" w:type="dxa"/>
          </w:tcPr>
          <w:p w14:paraId="370C362B" w14:textId="77777777" w:rsidR="003A2707" w:rsidRPr="00710A32" w:rsidRDefault="003A2707" w:rsidP="00B85BDB"/>
        </w:tc>
        <w:tc>
          <w:tcPr>
            <w:tcW w:w="8640" w:type="dxa"/>
          </w:tcPr>
          <w:p w14:paraId="0CA77335" w14:textId="6E3CF09A" w:rsidR="003A2707" w:rsidRPr="00710A32" w:rsidRDefault="003A2707" w:rsidP="003A2707">
            <w:r w:rsidRPr="00710A32">
              <w:t xml:space="preserve">The software </w:t>
            </w:r>
            <w:r w:rsidR="00532773">
              <w:t>shall</w:t>
            </w:r>
            <w:r w:rsidRPr="00710A32">
              <w:t xml:space="preserve"> work independently of the charge status of the batteries, unless the</w:t>
            </w:r>
          </w:p>
          <w:p w14:paraId="6A86F11A" w14:textId="61859264" w:rsidR="003A2707" w:rsidRPr="00710A32" w:rsidRDefault="003A2707" w:rsidP="00B85BDB">
            <w:r w:rsidRPr="00710A32">
              <w:lastRenderedPageBreak/>
              <w:t>charge status is below 50%.</w:t>
            </w:r>
          </w:p>
        </w:tc>
      </w:tr>
    </w:tbl>
    <w:p w14:paraId="319A8304" w14:textId="56AD4A7F" w:rsidR="00884B4E" w:rsidRDefault="00884B4E" w:rsidP="00E9661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6A1E45" w:rsidRPr="00710A32" w14:paraId="4479E972" w14:textId="77777777" w:rsidTr="00B95111">
        <w:trPr>
          <w:trHeight w:val="250"/>
        </w:trPr>
        <w:tc>
          <w:tcPr>
            <w:tcW w:w="988" w:type="dxa"/>
          </w:tcPr>
          <w:p w14:paraId="168C1507" w14:textId="798616EA" w:rsidR="006A1E45" w:rsidRPr="00710A32" w:rsidRDefault="006A1E45" w:rsidP="00B95111">
            <w:r w:rsidRPr="00710A32">
              <w:t>NF_</w:t>
            </w:r>
            <w:r w:rsidR="005B18E7">
              <w:t>4</w:t>
            </w:r>
          </w:p>
        </w:tc>
        <w:tc>
          <w:tcPr>
            <w:tcW w:w="8640" w:type="dxa"/>
          </w:tcPr>
          <w:p w14:paraId="170F63F2" w14:textId="0C7572FF" w:rsidR="006A1E45" w:rsidRPr="00710A32" w:rsidRDefault="006A1E45" w:rsidP="00B95111">
            <w:r w:rsidRPr="00710A32">
              <w:t>Modularity requirements</w:t>
            </w:r>
          </w:p>
        </w:tc>
      </w:tr>
      <w:tr w:rsidR="006A1E45" w:rsidRPr="00710A32" w14:paraId="3FD2A3FC" w14:textId="77777777" w:rsidTr="00B95111">
        <w:trPr>
          <w:trHeight w:val="424"/>
        </w:trPr>
        <w:tc>
          <w:tcPr>
            <w:tcW w:w="988" w:type="dxa"/>
          </w:tcPr>
          <w:p w14:paraId="13FD8C8A" w14:textId="77777777" w:rsidR="006A1E45" w:rsidRPr="00710A32" w:rsidRDefault="006A1E45" w:rsidP="00B95111"/>
        </w:tc>
        <w:tc>
          <w:tcPr>
            <w:tcW w:w="8640" w:type="dxa"/>
          </w:tcPr>
          <w:p w14:paraId="2AABDC15" w14:textId="77777777" w:rsidR="006A1E45" w:rsidRPr="00710A32" w:rsidRDefault="006A1E45" w:rsidP="006A1E45">
            <w:r w:rsidRPr="00710A32">
              <w:t>The software must be designed in a way that allows to replace the hardware by e.g. a</w:t>
            </w:r>
          </w:p>
          <w:p w14:paraId="1E26C9AD" w14:textId="77777777" w:rsidR="006A1E45" w:rsidRPr="00710A32" w:rsidRDefault="006A1E45" w:rsidP="006A1E45">
            <w:r w:rsidRPr="00710A32">
              <w:t xml:space="preserve">different robot or a hardware simulation. Unavailability of hardware features does not </w:t>
            </w:r>
            <w:proofErr w:type="gramStart"/>
            <w:r w:rsidRPr="00710A32">
              <w:t>need</w:t>
            </w:r>
            <w:proofErr w:type="gramEnd"/>
          </w:p>
          <w:p w14:paraId="418C562C" w14:textId="5113C697" w:rsidR="006A1E45" w:rsidRPr="00710A32" w:rsidRDefault="006A1E45" w:rsidP="006A1E45">
            <w:r w:rsidRPr="00710A32">
              <w:t>to be considered.</w:t>
            </w:r>
          </w:p>
        </w:tc>
      </w:tr>
    </w:tbl>
    <w:p w14:paraId="510FC39A" w14:textId="77777777" w:rsidR="003A2707" w:rsidRPr="00710A32" w:rsidRDefault="003A2707" w:rsidP="00E96612"/>
    <w:p w14:paraId="24FFBDCC" w14:textId="1D617388" w:rsidR="00E96612" w:rsidRPr="00710A32" w:rsidRDefault="00E96612" w:rsidP="00E96612">
      <w:pPr>
        <w:pStyle w:val="berschrift3"/>
      </w:pPr>
      <w:r w:rsidRPr="00710A32">
        <w:t xml:space="preserve"> </w:t>
      </w:r>
      <w:bookmarkStart w:id="41" w:name="_Toc162989138"/>
      <w:r w:rsidRPr="00710A32">
        <w:t>Computer Resources</w:t>
      </w:r>
      <w:bookmarkEnd w:id="41"/>
      <w:r w:rsidRPr="00710A32"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A2707" w:rsidRPr="00710A32" w14:paraId="319CEEBE" w14:textId="77777777" w:rsidTr="00B85BDB">
        <w:trPr>
          <w:trHeight w:val="250"/>
        </w:trPr>
        <w:tc>
          <w:tcPr>
            <w:tcW w:w="988" w:type="dxa"/>
          </w:tcPr>
          <w:p w14:paraId="1717D7A6" w14:textId="6E155920" w:rsidR="006A1E45" w:rsidRPr="00710A32" w:rsidRDefault="003A2707" w:rsidP="00B85BDB">
            <w:r w:rsidRPr="00710A32">
              <w:t>NF_</w:t>
            </w:r>
            <w:r w:rsidR="005B18E7">
              <w:t>5</w:t>
            </w:r>
          </w:p>
        </w:tc>
        <w:tc>
          <w:tcPr>
            <w:tcW w:w="8640" w:type="dxa"/>
          </w:tcPr>
          <w:p w14:paraId="08B8B8F9" w14:textId="2F50B5A3" w:rsidR="003A2707" w:rsidRPr="00710A32" w:rsidRDefault="003A2707" w:rsidP="00B85BDB">
            <w:r w:rsidRPr="00710A32">
              <w:t>Software requirements</w:t>
            </w:r>
          </w:p>
        </w:tc>
      </w:tr>
      <w:tr w:rsidR="003A2707" w:rsidRPr="00710A32" w14:paraId="1AF42F84" w14:textId="77777777" w:rsidTr="00B85BDB">
        <w:trPr>
          <w:trHeight w:val="424"/>
        </w:trPr>
        <w:tc>
          <w:tcPr>
            <w:tcW w:w="988" w:type="dxa"/>
          </w:tcPr>
          <w:p w14:paraId="6C7FB108" w14:textId="77777777" w:rsidR="003A2707" w:rsidRPr="00710A32" w:rsidRDefault="003A2707" w:rsidP="00B85BDB"/>
        </w:tc>
        <w:tc>
          <w:tcPr>
            <w:tcW w:w="8640" w:type="dxa"/>
          </w:tcPr>
          <w:p w14:paraId="0FDFE22A" w14:textId="2A2CAA8E" w:rsidR="003A2707" w:rsidRPr="00710A32" w:rsidRDefault="003A2707" w:rsidP="00B85BDB">
            <w:r w:rsidRPr="00710A32">
              <w:t xml:space="preserve">The software </w:t>
            </w:r>
            <w:r w:rsidR="008817A0">
              <w:t>shall</w:t>
            </w:r>
            <w:r w:rsidRPr="00710A32">
              <w:t xml:space="preserve"> be implemented in C.</w:t>
            </w:r>
          </w:p>
        </w:tc>
      </w:tr>
    </w:tbl>
    <w:p w14:paraId="341E011D" w14:textId="77777777" w:rsidR="003A2707" w:rsidRPr="00710A32" w:rsidRDefault="003A2707" w:rsidP="00E9661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A2707" w:rsidRPr="00710A32" w14:paraId="5CDEAF1A" w14:textId="77777777" w:rsidTr="00B85BDB">
        <w:trPr>
          <w:trHeight w:val="250"/>
        </w:trPr>
        <w:tc>
          <w:tcPr>
            <w:tcW w:w="988" w:type="dxa"/>
          </w:tcPr>
          <w:p w14:paraId="7302A254" w14:textId="2CE9DA97" w:rsidR="003A2707" w:rsidRPr="00710A32" w:rsidRDefault="003A2707" w:rsidP="00B85BDB">
            <w:r w:rsidRPr="00710A32">
              <w:t>NF_</w:t>
            </w:r>
            <w:r w:rsidR="005B18E7">
              <w:t>6</w:t>
            </w:r>
          </w:p>
        </w:tc>
        <w:tc>
          <w:tcPr>
            <w:tcW w:w="8640" w:type="dxa"/>
          </w:tcPr>
          <w:p w14:paraId="471A73F1" w14:textId="33DEF53C" w:rsidR="003A2707" w:rsidRPr="00710A32" w:rsidRDefault="003A2707" w:rsidP="00B85BDB">
            <w:r w:rsidRPr="00710A32">
              <w:t>Flash memory requirements</w:t>
            </w:r>
          </w:p>
        </w:tc>
      </w:tr>
      <w:tr w:rsidR="003A2707" w:rsidRPr="00710A32" w14:paraId="271C5B11" w14:textId="77777777" w:rsidTr="00B85BDB">
        <w:trPr>
          <w:trHeight w:val="424"/>
        </w:trPr>
        <w:tc>
          <w:tcPr>
            <w:tcW w:w="988" w:type="dxa"/>
          </w:tcPr>
          <w:p w14:paraId="65F06E61" w14:textId="77777777" w:rsidR="003A2707" w:rsidRPr="00710A32" w:rsidRDefault="003A2707" w:rsidP="00B85BDB"/>
        </w:tc>
        <w:tc>
          <w:tcPr>
            <w:tcW w:w="8640" w:type="dxa"/>
          </w:tcPr>
          <w:p w14:paraId="26E12A31" w14:textId="689ADB2A" w:rsidR="003A2707" w:rsidRPr="00710A32" w:rsidRDefault="003A2707" w:rsidP="00B85BDB">
            <w:r w:rsidRPr="00710A32">
              <w:t xml:space="preserve">The flash memory usage </w:t>
            </w:r>
            <w:r w:rsidR="00532773">
              <w:t>shall</w:t>
            </w:r>
            <w:r w:rsidRPr="00710A32">
              <w:t xml:space="preserve"> be lower than or equal to 80%.</w:t>
            </w:r>
          </w:p>
        </w:tc>
      </w:tr>
    </w:tbl>
    <w:p w14:paraId="11BC7455" w14:textId="77777777" w:rsidR="00E96612" w:rsidRPr="00710A32" w:rsidRDefault="00E96612" w:rsidP="00E96612"/>
    <w:p w14:paraId="0E7BAD03" w14:textId="700EA79B" w:rsidR="00E96612" w:rsidRPr="00DE286A" w:rsidRDefault="00E96612" w:rsidP="00EC064D">
      <w:pPr>
        <w:pStyle w:val="berschrift2"/>
        <w:numPr>
          <w:ilvl w:val="0"/>
          <w:numId w:val="0"/>
        </w:numPr>
        <w:ind w:left="576"/>
      </w:pPr>
    </w:p>
    <w:sectPr w:rsidR="00E96612" w:rsidRPr="00DE286A" w:rsidSect="00C61499">
      <w:headerReference w:type="default" r:id="rId15"/>
      <w:footerReference w:type="default" r:id="rId16"/>
      <w:pgSz w:w="11906" w:h="16838" w:code="9"/>
      <w:pgMar w:top="2835" w:right="1134" w:bottom="1134" w:left="1134" w:header="709" w:footer="32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A7A3A" w14:textId="77777777" w:rsidR="00C61499" w:rsidRPr="00710A32" w:rsidRDefault="00C61499" w:rsidP="00093C94">
      <w:pPr>
        <w:spacing w:after="0" w:line="240" w:lineRule="auto"/>
      </w:pPr>
      <w:r w:rsidRPr="00710A32">
        <w:separator/>
      </w:r>
    </w:p>
  </w:endnote>
  <w:endnote w:type="continuationSeparator" w:id="0">
    <w:p w14:paraId="66749C1B" w14:textId="77777777" w:rsidR="00C61499" w:rsidRPr="00710A32" w:rsidRDefault="00C61499" w:rsidP="00093C94">
      <w:pPr>
        <w:spacing w:after="0" w:line="240" w:lineRule="auto"/>
      </w:pPr>
      <w:r w:rsidRPr="00710A3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6A9A0" w14:textId="77777777" w:rsidR="00335283" w:rsidRPr="00710A32" w:rsidRDefault="003F13E9">
    <w:pPr>
      <w:pStyle w:val="Fuzeile"/>
    </w:pPr>
    <w:r w:rsidRPr="00710A32"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75648" behindDoc="0" locked="0" layoutInCell="1" allowOverlap="1" wp14:anchorId="29BB520B" wp14:editId="12472CEA">
              <wp:simplePos x="0" y="0"/>
              <wp:positionH relativeFrom="rightMargin">
                <wp:posOffset>-719728</wp:posOffset>
              </wp:positionH>
              <wp:positionV relativeFrom="paragraph">
                <wp:posOffset>68126</wp:posOffset>
              </wp:positionV>
              <wp:extent cx="615043" cy="1404620"/>
              <wp:effectExtent l="0" t="0" r="13970" b="0"/>
              <wp:wrapNone/>
              <wp:docPr id="9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5043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5009C22" w14:textId="77777777" w:rsidR="003F13E9" w:rsidRPr="00710A32" w:rsidRDefault="003F13E9" w:rsidP="003F13E9">
                          <w:pPr>
                            <w:pStyle w:val="Fuzeile"/>
                          </w:pPr>
                          <w:proofErr w:type="spellStart"/>
                          <w:r w:rsidRPr="00710A32">
                            <w:t>Seite</w:t>
                          </w:r>
                          <w:proofErr w:type="spellEnd"/>
                          <w:r w:rsidRPr="00710A32">
                            <w:t>:</w:t>
                          </w:r>
                        </w:p>
                        <w:p w14:paraId="53727C66" w14:textId="77777777" w:rsidR="003F13E9" w:rsidRPr="00710A32" w:rsidRDefault="003F13E9" w:rsidP="003F13E9">
                          <w:pPr>
                            <w:pStyle w:val="Fuzeile"/>
                          </w:pPr>
                          <w:r w:rsidRPr="00710A32">
                            <w:fldChar w:fldCharType="begin"/>
                          </w:r>
                          <w:r w:rsidRPr="00710A32">
                            <w:instrText xml:space="preserve"> PAGE </w:instrText>
                          </w:r>
                          <w:r w:rsidRPr="00710A32">
                            <w:fldChar w:fldCharType="separate"/>
                          </w:r>
                          <w:r w:rsidR="006B492F" w:rsidRPr="00710A32">
                            <w:t>2</w:t>
                          </w:r>
                          <w:r w:rsidRPr="00710A32">
                            <w:fldChar w:fldCharType="end"/>
                          </w:r>
                          <w:r w:rsidRPr="00710A32">
                            <w:t xml:space="preserve"> von </w:t>
                          </w:r>
                          <w:r w:rsidR="00147483" w:rsidRPr="00710A32">
                            <w:fldChar w:fldCharType="begin"/>
                          </w:r>
                          <w:r w:rsidR="00147483" w:rsidRPr="00710A32">
                            <w:instrText xml:space="preserve"> NUMPAGES  </w:instrText>
                          </w:r>
                          <w:r w:rsidR="00147483" w:rsidRPr="00710A32">
                            <w:fldChar w:fldCharType="separate"/>
                          </w:r>
                          <w:r w:rsidR="00B52428" w:rsidRPr="00710A32">
                            <w:t>2</w:t>
                          </w:r>
                          <w:r w:rsidR="00147483" w:rsidRPr="00710A32"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9BB520B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left:0;text-align:left;margin-left:-56.65pt;margin-top:5.35pt;width:48.4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" filled="f" stroked="f">
              <v:textbox style="mso-fit-shape-to-text:t" inset="0,0,0,0">
                <w:txbxContent>
                  <w:p w14:paraId="15009C22" w14:textId="77777777" w:rsidR="003F13E9" w:rsidRPr="00710A32" w:rsidRDefault="003F13E9" w:rsidP="003F13E9">
                    <w:pPr>
                      <w:pStyle w:val="Fuzeile"/>
                    </w:pPr>
                    <w:proofErr w:type="spellStart"/>
                    <w:r w:rsidRPr="00710A32">
                      <w:t>Seite</w:t>
                    </w:r>
                    <w:proofErr w:type="spellEnd"/>
                    <w:r w:rsidRPr="00710A32">
                      <w:t>:</w:t>
                    </w:r>
                  </w:p>
                  <w:p w14:paraId="53727C66" w14:textId="77777777" w:rsidR="003F13E9" w:rsidRPr="00710A32" w:rsidRDefault="003F13E9" w:rsidP="003F13E9">
                    <w:pPr>
                      <w:pStyle w:val="Fuzeile"/>
                    </w:pPr>
                    <w:r w:rsidRPr="00710A32">
                      <w:fldChar w:fldCharType="begin"/>
                    </w:r>
                    <w:r w:rsidRPr="00710A32">
                      <w:instrText xml:space="preserve"> PAGE </w:instrText>
                    </w:r>
                    <w:r w:rsidRPr="00710A32">
                      <w:fldChar w:fldCharType="separate"/>
                    </w:r>
                    <w:r w:rsidR="006B492F" w:rsidRPr="00710A32">
                      <w:t>2</w:t>
                    </w:r>
                    <w:r w:rsidRPr="00710A32">
                      <w:fldChar w:fldCharType="end"/>
                    </w:r>
                    <w:r w:rsidRPr="00710A32">
                      <w:t xml:space="preserve"> von </w:t>
                    </w:r>
                    <w:r w:rsidR="00147483" w:rsidRPr="00710A32">
                      <w:fldChar w:fldCharType="begin"/>
                    </w:r>
                    <w:r w:rsidR="00147483" w:rsidRPr="00710A32">
                      <w:instrText xml:space="preserve"> NUMPAGES  </w:instrText>
                    </w:r>
                    <w:r w:rsidR="00147483" w:rsidRPr="00710A32">
                      <w:fldChar w:fldCharType="separate"/>
                    </w:r>
                    <w:r w:rsidR="00B52428" w:rsidRPr="00710A32">
                      <w:t>2</w:t>
                    </w:r>
                    <w:r w:rsidR="00147483" w:rsidRPr="00710A32"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335283" w:rsidRPr="00710A32">
      <w:rPr>
        <w:sz w:val="10"/>
      </w:rPr>
      <w:t>F002DVC1</w:t>
    </w:r>
  </w:p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390"/>
      <w:gridCol w:w="1134"/>
      <w:gridCol w:w="1417"/>
      <w:gridCol w:w="1559"/>
    </w:tblGrid>
    <w:tr w:rsidR="00B91F65" w:rsidRPr="00710A32" w14:paraId="2C02F3EA" w14:textId="77777777" w:rsidTr="00D477C2">
      <w:tc>
        <w:tcPr>
          <w:tcW w:w="4390" w:type="dxa"/>
        </w:tcPr>
        <w:p w14:paraId="6B1619DE" w14:textId="77777777" w:rsidR="00B91F65" w:rsidRPr="00710A32" w:rsidRDefault="00B91F65" w:rsidP="00D477C2">
          <w:pPr>
            <w:pStyle w:val="Fuzeile"/>
          </w:pPr>
          <w:proofErr w:type="gramStart"/>
          <w:r w:rsidRPr="00710A32">
            <w:t>Dok.-</w:t>
          </w:r>
          <w:proofErr w:type="gramEnd"/>
          <w:r w:rsidRPr="00710A32">
            <w:t>Nummer:</w:t>
          </w:r>
        </w:p>
        <w:p w14:paraId="49EB4313" w14:textId="1E6D835D" w:rsidR="00B91F65" w:rsidRPr="00710A32" w:rsidRDefault="00B91F65" w:rsidP="00796BA2">
          <w:pPr>
            <w:pStyle w:val="Fuzeile"/>
          </w:pPr>
          <w:r w:rsidRPr="00710A32">
            <w:fldChar w:fldCharType="begin"/>
          </w:r>
          <w:r w:rsidRPr="00710A32">
            <w:instrText xml:space="preserve"> REF NT_DokumentenNummer \h </w:instrText>
          </w:r>
          <w:r w:rsidRPr="00710A32">
            <w:fldChar w:fldCharType="separate"/>
          </w:r>
          <w:r w:rsidR="00CC5337" w:rsidRPr="00710A32">
            <w:t xml:space="preserve"> SpezificationPololuZumo32U4 </w:t>
          </w:r>
          <w:r w:rsidRPr="00710A32">
            <w:fldChar w:fldCharType="end"/>
          </w:r>
        </w:p>
      </w:tc>
      <w:tc>
        <w:tcPr>
          <w:tcW w:w="1134" w:type="dxa"/>
        </w:tcPr>
        <w:p w14:paraId="6178F941" w14:textId="77777777" w:rsidR="00B91F65" w:rsidRPr="00710A32" w:rsidRDefault="00B91F65" w:rsidP="00D477C2">
          <w:pPr>
            <w:pStyle w:val="Fuzeile"/>
          </w:pPr>
          <w:r w:rsidRPr="00710A32">
            <w:t>DV:</w:t>
          </w:r>
        </w:p>
        <w:p w14:paraId="78FF2C25" w14:textId="306DC722" w:rsidR="00B91F65" w:rsidRPr="00710A32" w:rsidRDefault="00B91F65" w:rsidP="00D477C2">
          <w:pPr>
            <w:pStyle w:val="Fuzeile"/>
          </w:pPr>
          <w:r w:rsidRPr="00710A32">
            <w:fldChar w:fldCharType="begin"/>
          </w:r>
          <w:r w:rsidRPr="00710A32">
            <w:instrText xml:space="preserve"> REF NT_DokumentenVersion \h </w:instrText>
          </w:r>
          <w:r w:rsidRPr="00710A32">
            <w:fldChar w:fldCharType="separate"/>
          </w:r>
          <w:r w:rsidR="00CC5337" w:rsidRPr="00710A32">
            <w:t>A</w:t>
          </w:r>
          <w:r w:rsidRPr="00710A32">
            <w:fldChar w:fldCharType="end"/>
          </w:r>
        </w:p>
      </w:tc>
      <w:tc>
        <w:tcPr>
          <w:tcW w:w="1417" w:type="dxa"/>
        </w:tcPr>
        <w:p w14:paraId="704D791B" w14:textId="77777777" w:rsidR="00B91F65" w:rsidRPr="00710A32" w:rsidRDefault="00B91F65" w:rsidP="00D477C2">
          <w:pPr>
            <w:pStyle w:val="Fuzeile"/>
          </w:pPr>
          <w:proofErr w:type="spellStart"/>
          <w:r w:rsidRPr="00710A32">
            <w:t>Freigabe</w:t>
          </w:r>
          <w:proofErr w:type="spellEnd"/>
          <w:r w:rsidRPr="00710A32">
            <w:t xml:space="preserve">: </w:t>
          </w:r>
        </w:p>
        <w:p w14:paraId="672BEFC6" w14:textId="77777777" w:rsidR="00B91F65" w:rsidRPr="00710A32" w:rsidRDefault="00B91F65" w:rsidP="00D477C2">
          <w:pPr>
            <w:pStyle w:val="Fuzeile"/>
          </w:pPr>
          <w:proofErr w:type="spellStart"/>
          <w:r w:rsidRPr="00710A32">
            <w:t>siehe</w:t>
          </w:r>
          <w:proofErr w:type="spellEnd"/>
          <w:r w:rsidRPr="00710A32">
            <w:t xml:space="preserve"> </w:t>
          </w:r>
          <w:proofErr w:type="spellStart"/>
          <w:r w:rsidRPr="00710A32">
            <w:t>Seite</w:t>
          </w:r>
          <w:proofErr w:type="spellEnd"/>
          <w:r w:rsidRPr="00710A32">
            <w:t xml:space="preserve"> 2</w:t>
          </w:r>
        </w:p>
      </w:tc>
      <w:tc>
        <w:tcPr>
          <w:tcW w:w="1559" w:type="dxa"/>
        </w:tcPr>
        <w:p w14:paraId="1B9A7F96" w14:textId="77777777" w:rsidR="00B91F65" w:rsidRPr="00710A32" w:rsidRDefault="00B91F65" w:rsidP="00D477C2">
          <w:pPr>
            <w:pStyle w:val="Fuzeile"/>
          </w:pPr>
          <w:r w:rsidRPr="00710A32">
            <w:t>Stand:</w:t>
          </w:r>
        </w:p>
        <w:p w14:paraId="111D4C40" w14:textId="2659EDC0" w:rsidR="00B91F65" w:rsidRPr="00710A32" w:rsidRDefault="00B91F65" w:rsidP="00D477C2">
          <w:pPr>
            <w:pStyle w:val="Fuzeile"/>
          </w:pPr>
          <w:r w:rsidRPr="00710A32">
            <w:fldChar w:fldCharType="begin"/>
          </w:r>
          <w:r w:rsidRPr="00710A32">
            <w:instrText xml:space="preserve"> SAVEDATE  \@ "yyyy-MM-dd HH:mm"  \* MERGEFORMAT </w:instrText>
          </w:r>
          <w:r w:rsidRPr="00710A32">
            <w:fldChar w:fldCharType="separate"/>
          </w:r>
          <w:r w:rsidR="00854AB4">
            <w:rPr>
              <w:noProof/>
            </w:rPr>
            <w:t>2024-04-14 19:42</w:t>
          </w:r>
          <w:r w:rsidRPr="00710A32">
            <w:fldChar w:fldCharType="end"/>
          </w:r>
        </w:p>
      </w:tc>
    </w:tr>
  </w:tbl>
  <w:p w14:paraId="0854287C" w14:textId="77777777" w:rsidR="00335283" w:rsidRPr="00710A32" w:rsidRDefault="00335283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F9F99" w14:textId="77777777" w:rsidR="006B492F" w:rsidRPr="00710A32" w:rsidRDefault="006B492F">
    <w:pPr>
      <w:pStyle w:val="Fuzeile"/>
    </w:pPr>
    <w:r w:rsidRPr="00710A32"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79744" behindDoc="0" locked="0" layoutInCell="1" allowOverlap="1" wp14:anchorId="7E528C8C" wp14:editId="3FE6D184">
              <wp:simplePos x="0" y="0"/>
              <wp:positionH relativeFrom="rightMargin">
                <wp:posOffset>-319405</wp:posOffset>
              </wp:positionH>
              <wp:positionV relativeFrom="paragraph">
                <wp:posOffset>67945</wp:posOffset>
              </wp:positionV>
              <wp:extent cx="615043" cy="1404620"/>
              <wp:effectExtent l="0" t="0" r="13970" b="0"/>
              <wp:wrapNone/>
              <wp:docPr id="1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5043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4CA8590" w14:textId="77777777" w:rsidR="006B492F" w:rsidRPr="00710A32" w:rsidRDefault="00E266EC" w:rsidP="003F13E9">
                          <w:pPr>
                            <w:pStyle w:val="Fuzeile"/>
                          </w:pPr>
                          <w:r w:rsidRPr="00710A32">
                            <w:t>page</w:t>
                          </w:r>
                          <w:r w:rsidR="006B492F" w:rsidRPr="00710A32">
                            <w:t>:</w:t>
                          </w:r>
                        </w:p>
                        <w:p w14:paraId="5872C55F" w14:textId="77777777" w:rsidR="006B492F" w:rsidRPr="00710A32" w:rsidRDefault="006B492F" w:rsidP="003F13E9">
                          <w:pPr>
                            <w:pStyle w:val="Fuzeile"/>
                          </w:pPr>
                          <w:r w:rsidRPr="00710A32">
                            <w:fldChar w:fldCharType="begin"/>
                          </w:r>
                          <w:r w:rsidRPr="00710A32">
                            <w:instrText xml:space="preserve"> PAGE </w:instrText>
                          </w:r>
                          <w:r w:rsidRPr="00710A32">
                            <w:fldChar w:fldCharType="separate"/>
                          </w:r>
                          <w:r w:rsidR="00E266EC" w:rsidRPr="00710A32">
                            <w:t>2</w:t>
                          </w:r>
                          <w:r w:rsidRPr="00710A32">
                            <w:fldChar w:fldCharType="end"/>
                          </w:r>
                          <w:r w:rsidRPr="00710A32">
                            <w:t xml:space="preserve"> </w:t>
                          </w:r>
                          <w:r w:rsidR="00E266EC" w:rsidRPr="00710A32">
                            <w:t>from</w:t>
                          </w:r>
                          <w:r w:rsidRPr="00710A32">
                            <w:t xml:space="preserve"> </w:t>
                          </w:r>
                          <w:r w:rsidRPr="00710A32">
                            <w:fldChar w:fldCharType="begin"/>
                          </w:r>
                          <w:r w:rsidRPr="00710A32">
                            <w:instrText xml:space="preserve"> NUMPAGES  </w:instrText>
                          </w:r>
                          <w:r w:rsidRPr="00710A32">
                            <w:fldChar w:fldCharType="separate"/>
                          </w:r>
                          <w:r w:rsidR="00E266EC" w:rsidRPr="00710A32">
                            <w:t>8</w:t>
                          </w:r>
                          <w:r w:rsidRPr="00710A32"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E528C8C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-25.15pt;margin-top:5.35pt;width:48.4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" filled="f" stroked="f">
              <v:textbox style="mso-fit-shape-to-text:t" inset="0,0,0,0">
                <w:txbxContent>
                  <w:p w14:paraId="34CA8590" w14:textId="77777777" w:rsidR="006B492F" w:rsidRPr="00710A32" w:rsidRDefault="00E266EC" w:rsidP="003F13E9">
                    <w:pPr>
                      <w:pStyle w:val="Fuzeile"/>
                    </w:pPr>
                    <w:r w:rsidRPr="00710A32">
                      <w:t>page</w:t>
                    </w:r>
                    <w:r w:rsidR="006B492F" w:rsidRPr="00710A32">
                      <w:t>:</w:t>
                    </w:r>
                  </w:p>
                  <w:p w14:paraId="5872C55F" w14:textId="77777777" w:rsidR="006B492F" w:rsidRPr="00710A32" w:rsidRDefault="006B492F" w:rsidP="003F13E9">
                    <w:pPr>
                      <w:pStyle w:val="Fuzeile"/>
                    </w:pPr>
                    <w:r w:rsidRPr="00710A32">
                      <w:fldChar w:fldCharType="begin"/>
                    </w:r>
                    <w:r w:rsidRPr="00710A32">
                      <w:instrText xml:space="preserve"> PAGE </w:instrText>
                    </w:r>
                    <w:r w:rsidRPr="00710A32">
                      <w:fldChar w:fldCharType="separate"/>
                    </w:r>
                    <w:r w:rsidR="00E266EC" w:rsidRPr="00710A32">
                      <w:t>2</w:t>
                    </w:r>
                    <w:r w:rsidRPr="00710A32">
                      <w:fldChar w:fldCharType="end"/>
                    </w:r>
                    <w:r w:rsidRPr="00710A32">
                      <w:t xml:space="preserve"> </w:t>
                    </w:r>
                    <w:r w:rsidR="00E266EC" w:rsidRPr="00710A32">
                      <w:t>from</w:t>
                    </w:r>
                    <w:r w:rsidRPr="00710A32">
                      <w:t xml:space="preserve"> </w:t>
                    </w:r>
                    <w:r w:rsidRPr="00710A32">
                      <w:fldChar w:fldCharType="begin"/>
                    </w:r>
                    <w:r w:rsidRPr="00710A32">
                      <w:instrText xml:space="preserve"> NUMPAGES  </w:instrText>
                    </w:r>
                    <w:r w:rsidRPr="00710A32">
                      <w:fldChar w:fldCharType="separate"/>
                    </w:r>
                    <w:r w:rsidR="00E266EC" w:rsidRPr="00710A32">
                      <w:t>8</w:t>
                    </w:r>
                    <w:r w:rsidRPr="00710A32"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710A32">
      <w:rPr>
        <w:sz w:val="10"/>
      </w:rPr>
      <w:t>F</w:t>
    </w:r>
    <w:r w:rsidR="00E84480" w:rsidRPr="00710A32">
      <w:rPr>
        <w:sz w:val="10"/>
      </w:rPr>
      <w:t>200</w:t>
    </w:r>
    <w:r w:rsidRPr="00710A32">
      <w:rPr>
        <w:sz w:val="10"/>
      </w:rPr>
      <w:t>DV</w:t>
    </w:r>
    <w:r w:rsidR="00E84480" w:rsidRPr="00710A32">
      <w:rPr>
        <w:sz w:val="10"/>
      </w:rPr>
      <w:t>A2</w:t>
    </w:r>
  </w:p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390"/>
      <w:gridCol w:w="1134"/>
      <w:gridCol w:w="1417"/>
      <w:gridCol w:w="1559"/>
    </w:tblGrid>
    <w:tr w:rsidR="006B492F" w:rsidRPr="00710A32" w14:paraId="7335623B" w14:textId="77777777" w:rsidTr="00D477C2">
      <w:tc>
        <w:tcPr>
          <w:tcW w:w="4390" w:type="dxa"/>
        </w:tcPr>
        <w:p w14:paraId="71BAA192" w14:textId="77777777" w:rsidR="006B492F" w:rsidRPr="00710A32" w:rsidRDefault="006B492F" w:rsidP="00D477C2">
          <w:pPr>
            <w:pStyle w:val="Fuzeile"/>
          </w:pPr>
          <w:r w:rsidRPr="00710A32">
            <w:t>Do</w:t>
          </w:r>
          <w:r w:rsidR="00E266EC" w:rsidRPr="00710A32">
            <w:t>c.-Nu</w:t>
          </w:r>
          <w:r w:rsidRPr="00710A32">
            <w:t>m</w:t>
          </w:r>
          <w:r w:rsidR="00E266EC" w:rsidRPr="00710A32">
            <w:t>b</w:t>
          </w:r>
          <w:r w:rsidRPr="00710A32">
            <w:t>er:</w:t>
          </w:r>
        </w:p>
        <w:p w14:paraId="1FD55AF2" w14:textId="242A91BF" w:rsidR="006B492F" w:rsidRPr="00710A32" w:rsidRDefault="006B492F" w:rsidP="00796BA2">
          <w:pPr>
            <w:pStyle w:val="Fuzeile"/>
          </w:pPr>
          <w:r w:rsidRPr="00710A32">
            <w:fldChar w:fldCharType="begin"/>
          </w:r>
          <w:r w:rsidRPr="00710A32">
            <w:instrText xml:space="preserve"> REF NT_DokumentenNummer \h </w:instrText>
          </w:r>
          <w:r w:rsidRPr="00710A32">
            <w:fldChar w:fldCharType="separate"/>
          </w:r>
          <w:r w:rsidR="00CC5337" w:rsidRPr="00710A32">
            <w:t xml:space="preserve"> SpezificationPololuZumo32U4 </w:t>
          </w:r>
          <w:r w:rsidRPr="00710A32">
            <w:fldChar w:fldCharType="end"/>
          </w:r>
        </w:p>
      </w:tc>
      <w:tc>
        <w:tcPr>
          <w:tcW w:w="1134" w:type="dxa"/>
        </w:tcPr>
        <w:p w14:paraId="570EC7F6" w14:textId="77777777" w:rsidR="006B492F" w:rsidRPr="00710A32" w:rsidRDefault="006B492F" w:rsidP="00D477C2">
          <w:pPr>
            <w:pStyle w:val="Fuzeile"/>
          </w:pPr>
          <w:r w:rsidRPr="00710A32">
            <w:t>DV:</w:t>
          </w:r>
        </w:p>
        <w:p w14:paraId="6D19FE3C" w14:textId="3AB35464" w:rsidR="006B492F" w:rsidRPr="00710A32" w:rsidRDefault="006B492F" w:rsidP="00D477C2">
          <w:pPr>
            <w:pStyle w:val="Fuzeile"/>
          </w:pPr>
          <w:r w:rsidRPr="00710A32">
            <w:fldChar w:fldCharType="begin"/>
          </w:r>
          <w:r w:rsidRPr="00710A32">
            <w:instrText xml:space="preserve"> REF NT_DokumentenVersion \h </w:instrText>
          </w:r>
          <w:r w:rsidRPr="00710A32">
            <w:fldChar w:fldCharType="separate"/>
          </w:r>
          <w:r w:rsidR="00CC5337" w:rsidRPr="00710A32">
            <w:t>A</w:t>
          </w:r>
          <w:r w:rsidRPr="00710A32">
            <w:fldChar w:fldCharType="end"/>
          </w:r>
        </w:p>
      </w:tc>
      <w:tc>
        <w:tcPr>
          <w:tcW w:w="1417" w:type="dxa"/>
        </w:tcPr>
        <w:p w14:paraId="193B23C8" w14:textId="77777777" w:rsidR="006B492F" w:rsidRPr="00710A32" w:rsidRDefault="00E266EC" w:rsidP="00D477C2">
          <w:pPr>
            <w:pStyle w:val="Fuzeile"/>
          </w:pPr>
          <w:r w:rsidRPr="00710A32">
            <w:t>Release</w:t>
          </w:r>
          <w:r w:rsidR="006B492F" w:rsidRPr="00710A32">
            <w:t xml:space="preserve">: </w:t>
          </w:r>
        </w:p>
        <w:p w14:paraId="0CD87D5C" w14:textId="77777777" w:rsidR="006B492F" w:rsidRPr="00710A32" w:rsidRDefault="00E266EC" w:rsidP="00E266EC">
          <w:pPr>
            <w:pStyle w:val="Fuzeile"/>
          </w:pPr>
          <w:r w:rsidRPr="00710A32">
            <w:t>see</w:t>
          </w:r>
          <w:r w:rsidR="006B492F" w:rsidRPr="00710A32">
            <w:t xml:space="preserve"> </w:t>
          </w:r>
          <w:r w:rsidRPr="00710A32">
            <w:t>page</w:t>
          </w:r>
          <w:r w:rsidR="006B492F" w:rsidRPr="00710A32">
            <w:t xml:space="preserve"> 2</w:t>
          </w:r>
        </w:p>
      </w:tc>
      <w:tc>
        <w:tcPr>
          <w:tcW w:w="1559" w:type="dxa"/>
        </w:tcPr>
        <w:p w14:paraId="684DF3C2" w14:textId="77777777" w:rsidR="006B492F" w:rsidRPr="00710A32" w:rsidRDefault="00E266EC" w:rsidP="00D477C2">
          <w:pPr>
            <w:pStyle w:val="Fuzeile"/>
          </w:pPr>
          <w:r w:rsidRPr="00710A32">
            <w:t>stand</w:t>
          </w:r>
          <w:r w:rsidR="006B492F" w:rsidRPr="00710A32">
            <w:t>:</w:t>
          </w:r>
        </w:p>
        <w:p w14:paraId="118D424E" w14:textId="1557EE9E" w:rsidR="006B492F" w:rsidRPr="00710A32" w:rsidRDefault="006B492F" w:rsidP="00D477C2">
          <w:pPr>
            <w:pStyle w:val="Fuzeile"/>
          </w:pPr>
          <w:r w:rsidRPr="00710A32">
            <w:fldChar w:fldCharType="begin"/>
          </w:r>
          <w:r w:rsidRPr="00710A32">
            <w:instrText xml:space="preserve"> SAVEDATE  \@ "yyyy-MM-dd HH:mm"  \* MERGEFORMAT </w:instrText>
          </w:r>
          <w:r w:rsidRPr="00710A32">
            <w:fldChar w:fldCharType="separate"/>
          </w:r>
          <w:r w:rsidR="00854AB4">
            <w:rPr>
              <w:noProof/>
            </w:rPr>
            <w:t>2024-04-14 19:42</w:t>
          </w:r>
          <w:r w:rsidRPr="00710A32">
            <w:fldChar w:fldCharType="end"/>
          </w:r>
        </w:p>
      </w:tc>
    </w:tr>
  </w:tbl>
  <w:p w14:paraId="62065E9A" w14:textId="77777777" w:rsidR="006B492F" w:rsidRPr="00710A32" w:rsidRDefault="006B492F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A86A2" w14:textId="77777777" w:rsidR="00C61499" w:rsidRPr="00710A32" w:rsidRDefault="00C61499" w:rsidP="00093C94">
      <w:pPr>
        <w:spacing w:after="0" w:line="240" w:lineRule="auto"/>
      </w:pPr>
      <w:r w:rsidRPr="00710A32">
        <w:separator/>
      </w:r>
    </w:p>
  </w:footnote>
  <w:footnote w:type="continuationSeparator" w:id="0">
    <w:p w14:paraId="27E9578C" w14:textId="77777777" w:rsidR="00C61499" w:rsidRPr="00710A32" w:rsidRDefault="00C61499" w:rsidP="00093C94">
      <w:pPr>
        <w:spacing w:after="0" w:line="240" w:lineRule="auto"/>
      </w:pPr>
      <w:r w:rsidRPr="00710A3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88A0D" w14:textId="275A12B7" w:rsidR="00335283" w:rsidRPr="005B18E7" w:rsidRDefault="001F7E7C">
    <w:pPr>
      <w:pStyle w:val="Kopfzeile"/>
      <w:rPr>
        <w:lang w:val="de-DE"/>
      </w:rPr>
    </w:pPr>
    <w:r w:rsidRPr="00710A32">
      <w:rPr>
        <w:noProof/>
        <w:lang w:eastAsia="de-DE"/>
      </w:rPr>
      <w:drawing>
        <wp:anchor distT="0" distB="0" distL="114300" distR="114300" simplePos="0" relativeHeight="251671552" behindDoc="0" locked="0" layoutInCell="1" allowOverlap="1" wp14:anchorId="3EFCA22C" wp14:editId="7CE64A3F">
          <wp:simplePos x="0" y="0"/>
          <wp:positionH relativeFrom="margin">
            <wp:align>right</wp:align>
          </wp:positionH>
          <wp:positionV relativeFrom="margin">
            <wp:posOffset>-1778635</wp:posOffset>
          </wp:positionV>
          <wp:extent cx="1022400" cy="457222"/>
          <wp:effectExtent l="0" t="0" r="6350" b="0"/>
          <wp:wrapNone/>
          <wp:docPr id="11" name="Bild 4" descr="Macintosh HD:Users:bkunze 1:Desktop:NT_Logo:NewTec_Logo_ohne Zusatz+Sloga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4" name="Bild 4" descr="Macintosh HD:Users:bkunze 1:Desktop:NT_Logo:NewTec_Logo_ohne Zusatz+Slogan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655" r="-131"/>
                  <a:stretch/>
                </pic:blipFill>
                <pic:spPr bwMode="auto">
                  <a:xfrm>
                    <a:off x="0" y="0"/>
                    <a:ext cx="1022400" cy="45722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lc="http://schemas.openxmlformats.org/drawingml/2006/lockedCanvas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E0710" w:rsidRPr="00710A32">
      <w:fldChar w:fldCharType="begin"/>
    </w:r>
    <w:r w:rsidR="00AE0710" w:rsidRPr="005B18E7">
      <w:rPr>
        <w:lang w:val="de-DE"/>
      </w:rPr>
      <w:instrText xml:space="preserve"> REF NT_DokumentenTitel \h  \* MERGEFORMAT </w:instrText>
    </w:r>
    <w:r w:rsidR="00AE0710" w:rsidRPr="00710A32">
      <w:fldChar w:fldCharType="separate"/>
    </w:r>
    <w:r w:rsidR="00CC5337" w:rsidRPr="005B18E7">
      <w:rPr>
        <w:b/>
        <w:bCs/>
        <w:lang w:val="de-DE"/>
      </w:rPr>
      <w:t>Fehler! Verweisquelle konnte nicht gefunden werden.</w:t>
    </w:r>
    <w:r w:rsidR="00AE0710" w:rsidRPr="00710A32">
      <w:fldChar w:fldCharType="end"/>
    </w:r>
  </w:p>
  <w:p w14:paraId="3444EAAB" w14:textId="3D5D0461" w:rsidR="00335283" w:rsidRPr="005B18E7" w:rsidRDefault="00AE0710">
    <w:pPr>
      <w:pStyle w:val="Kopfzeile"/>
      <w:rPr>
        <w:lang w:val="de-DE"/>
      </w:rPr>
    </w:pPr>
    <w:r w:rsidRPr="00710A32">
      <w:fldChar w:fldCharType="begin"/>
    </w:r>
    <w:r w:rsidR="00AB688F" w:rsidRPr="005B18E7">
      <w:rPr>
        <w:lang w:val="de-DE"/>
      </w:rPr>
      <w:instrText xml:space="preserve"> REF</w:instrText>
    </w:r>
    <w:r w:rsidRPr="005B18E7">
      <w:rPr>
        <w:lang w:val="de-DE"/>
      </w:rPr>
      <w:instrText xml:space="preserve"> NT_Produkt \h  \* MERGEFORMAT </w:instrText>
    </w:r>
    <w:r w:rsidRPr="00710A32">
      <w:fldChar w:fldCharType="separate"/>
    </w:r>
    <w:r w:rsidR="00CC5337" w:rsidRPr="005B18E7">
      <w:rPr>
        <w:b/>
        <w:bCs/>
        <w:lang w:val="de-DE"/>
      </w:rPr>
      <w:t>Fehler! Verweisquelle konnte nicht gefunden werden.</w:t>
    </w:r>
    <w:r w:rsidRPr="00710A32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230EC" w14:textId="77777777" w:rsidR="00335283" w:rsidRPr="00710A32" w:rsidRDefault="001F7E7C">
    <w:pPr>
      <w:pStyle w:val="Kopfzeile"/>
    </w:pPr>
    <w:r w:rsidRPr="00710A32">
      <w:rPr>
        <w:noProof/>
        <w:lang w:eastAsia="de-DE"/>
      </w:rPr>
      <w:drawing>
        <wp:anchor distT="0" distB="0" distL="114300" distR="114300" simplePos="0" relativeHeight="251669504" behindDoc="0" locked="0" layoutInCell="1" allowOverlap="1" wp14:anchorId="4F92DA55" wp14:editId="4FCEDA1A">
          <wp:simplePos x="0" y="0"/>
          <wp:positionH relativeFrom="margin">
            <wp:align>right</wp:align>
          </wp:positionH>
          <wp:positionV relativeFrom="page">
            <wp:posOffset>360045</wp:posOffset>
          </wp:positionV>
          <wp:extent cx="2714400" cy="457200"/>
          <wp:effectExtent l="0" t="0" r="0" b="0"/>
          <wp:wrapNone/>
          <wp:docPr id="12" name="Bild 4" descr="Macintosh HD:Users:bkunze 1:Desktop:NT_Logo:NewTec_Logo_ohne Zusatz+Sloga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4" name="Bild 4" descr="Macintosh HD:Users:bkunze 1:Desktop:NT_Logo:NewTec_Logo_ohne Zusatz+Slogan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920" r="-573"/>
                  <a:stretch/>
                </pic:blipFill>
                <pic:spPr bwMode="auto">
                  <a:xfrm>
                    <a:off x="0" y="0"/>
                    <a:ext cx="271440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lc="http://schemas.openxmlformats.org/drawingml/2006/lockedCanvas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165A9" w:rsidRPr="00710A32">
      <w:rPr>
        <w:noProof/>
        <w:sz w:val="24"/>
        <w:lang w:eastAsia="de-DE"/>
      </w:rPr>
      <mc:AlternateContent>
        <mc:Choice Requires="wps">
          <w:drawing>
            <wp:anchor distT="45720" distB="45720" distL="114300" distR="114300" simplePos="0" relativeHeight="251660287" behindDoc="0" locked="0" layoutInCell="1" allowOverlap="1" wp14:anchorId="4D91EE83" wp14:editId="7277F3F9">
              <wp:simplePos x="0" y="0"/>
              <wp:positionH relativeFrom="margin">
                <wp:posOffset>5070942</wp:posOffset>
              </wp:positionH>
              <wp:positionV relativeFrom="paragraph">
                <wp:posOffset>-42017</wp:posOffset>
              </wp:positionV>
              <wp:extent cx="1381760" cy="1404620"/>
              <wp:effectExtent l="0" t="0" r="889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176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F1F61A9" w14:textId="77777777" w:rsidR="00E165A9" w:rsidRPr="00710A32" w:rsidRDefault="00E165A9" w:rsidP="00E165A9">
                          <w:pPr>
                            <w:pStyle w:val="Listenabsatz"/>
                            <w:numPr>
                              <w:ilvl w:val="0"/>
                              <w:numId w:val="15"/>
                            </w:numPr>
                            <w:rPr>
                              <w:vanish/>
                            </w:rPr>
                          </w:pPr>
                          <w:r w:rsidRPr="00710A32">
                            <w:rPr>
                              <w:vanish/>
                            </w:rPr>
                            <w:t>Bullet</w:t>
                          </w:r>
                        </w:p>
                        <w:p w14:paraId="61F24F1C" w14:textId="77777777" w:rsidR="00E165A9" w:rsidRPr="00710A32" w:rsidRDefault="00E165A9" w:rsidP="00EE1616">
                          <w:pPr>
                            <w:pStyle w:val="Listenabsatz"/>
                            <w:numPr>
                              <w:ilvl w:val="0"/>
                              <w:numId w:val="22"/>
                            </w:numPr>
                            <w:rPr>
                              <w:vanish/>
                            </w:rPr>
                          </w:pPr>
                          <w:r w:rsidRPr="00710A32">
                            <w:rPr>
                              <w:vanish/>
                            </w:rPr>
                            <w:t>Nummer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D91EE83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399.3pt;margin-top:-3.3pt;width:108.8pt;height:110.6pt;z-index:251660287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" stroked="f">
              <v:textbox style="mso-fit-shape-to-text:t" inset="0,0,0,0">
                <w:txbxContent>
                  <w:p w14:paraId="2F1F61A9" w14:textId="77777777" w:rsidR="00E165A9" w:rsidRPr="00710A32" w:rsidRDefault="00E165A9" w:rsidP="00E165A9">
                    <w:pPr>
                      <w:pStyle w:val="Listenabsatz"/>
                      <w:numPr>
                        <w:ilvl w:val="0"/>
                        <w:numId w:val="15"/>
                      </w:numPr>
                      <w:rPr>
                        <w:vanish/>
                      </w:rPr>
                    </w:pPr>
                    <w:r w:rsidRPr="00710A32">
                      <w:rPr>
                        <w:vanish/>
                      </w:rPr>
                      <w:t>Bullet</w:t>
                    </w:r>
                  </w:p>
                  <w:p w14:paraId="61F24F1C" w14:textId="77777777" w:rsidR="00E165A9" w:rsidRPr="00710A32" w:rsidRDefault="00E165A9" w:rsidP="00EE1616">
                    <w:pPr>
                      <w:pStyle w:val="Listenabsatz"/>
                      <w:numPr>
                        <w:ilvl w:val="0"/>
                        <w:numId w:val="22"/>
                      </w:numPr>
                      <w:rPr>
                        <w:vanish/>
                      </w:rPr>
                    </w:pPr>
                    <w:r w:rsidRPr="00710A32">
                      <w:rPr>
                        <w:vanish/>
                      </w:rPr>
                      <w:t>Nummer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335283" w:rsidRPr="00710A32">
      <w:rPr>
        <w:noProof/>
        <w:sz w:val="36"/>
        <w:szCs w:val="36"/>
        <w:lang w:eastAsia="de-DE"/>
      </w:rPr>
      <w:drawing>
        <wp:anchor distT="0" distB="0" distL="114300" distR="114300" simplePos="0" relativeHeight="251663360" behindDoc="1" locked="0" layoutInCell="1" allowOverlap="1" wp14:anchorId="7ED7963B" wp14:editId="2FAB6286">
          <wp:simplePos x="0" y="0"/>
          <wp:positionH relativeFrom="margin">
            <wp:posOffset>3291205</wp:posOffset>
          </wp:positionH>
          <wp:positionV relativeFrom="paragraph">
            <wp:posOffset>3797935</wp:posOffset>
          </wp:positionV>
          <wp:extent cx="3406140" cy="6248400"/>
          <wp:effectExtent l="0" t="0" r="3810" b="0"/>
          <wp:wrapNone/>
          <wp:docPr id="13" name="Bild 7" descr="Macintosh HD:Users:bkunze 1:Documents:NewTec_SVN:NT_Kommunikation:NT_CA Vorlagen:CA_Vorlage_Mai2018:Gitterkugel grau_V4 Kopi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bkunze 1:Documents:NewTec_SVN:NT_Kommunikation:NT_CA Vorlagen:CA_Vorlage_Mai2018:Gitterkugel grau_V4 Kopi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06140" cy="62484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626BD" w14:textId="209C9814" w:rsidR="006B492F" w:rsidRPr="00710A32" w:rsidRDefault="006B492F">
    <w:pPr>
      <w:pStyle w:val="Kopfzeile"/>
    </w:pPr>
    <w:r w:rsidRPr="00710A32">
      <w:rPr>
        <w:noProof/>
        <w:lang w:eastAsia="de-DE"/>
      </w:rPr>
      <w:drawing>
        <wp:anchor distT="0" distB="0" distL="114300" distR="114300" simplePos="0" relativeHeight="251677696" behindDoc="0" locked="0" layoutInCell="1" allowOverlap="1" wp14:anchorId="5CEF89B7" wp14:editId="6C8325EB">
          <wp:simplePos x="0" y="0"/>
          <wp:positionH relativeFrom="margin">
            <wp:align>right</wp:align>
          </wp:positionH>
          <wp:positionV relativeFrom="page">
            <wp:posOffset>360045</wp:posOffset>
          </wp:positionV>
          <wp:extent cx="1022400" cy="457222"/>
          <wp:effectExtent l="0" t="0" r="6350" b="0"/>
          <wp:wrapNone/>
          <wp:docPr id="14" name="Bild 4" descr="Macintosh HD:Users:bkunze 1:Desktop:NT_Logo:NewTec_Logo_ohne Zusatz+Sloga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4" name="Bild 4" descr="Macintosh HD:Users:bkunze 1:Desktop:NT_Logo:NewTec_Logo_ohne Zusatz+Slogan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655" r="-131"/>
                  <a:stretch/>
                </pic:blipFill>
                <pic:spPr bwMode="auto">
                  <a:xfrm>
                    <a:off x="0" y="0"/>
                    <a:ext cx="1022400" cy="45722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lc="http://schemas.openxmlformats.org/drawingml/2006/lockedCanvas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527D2" w:rsidRPr="00710A32">
      <w:rPr>
        <w:lang w:eastAsia="de-DE"/>
      </w:rPr>
      <w:t>Specification</w:t>
    </w:r>
  </w:p>
  <w:p w14:paraId="0878CBBF" w14:textId="4EE9EF24" w:rsidR="006B492F" w:rsidRPr="00710A32" w:rsidRDefault="00C527D2">
    <w:pPr>
      <w:pStyle w:val="Kopfzeile"/>
    </w:pPr>
    <w:r w:rsidRPr="00710A32">
      <w:t>Pololu Zumo32U4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890C38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376BE9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90877A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77C3A6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A7E9C8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9C83B3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9CE697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7CCBAD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2598836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7C6A97"/>
    <w:multiLevelType w:val="hybridMultilevel"/>
    <w:tmpl w:val="42E22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6F811BA"/>
    <w:multiLevelType w:val="multilevel"/>
    <w:tmpl w:val="0592068E"/>
    <w:lvl w:ilvl="0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  <w:color w:val="0076BD"/>
      </w:rPr>
    </w:lvl>
    <w:lvl w:ilvl="1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color w:val="0076BD"/>
      </w:rPr>
    </w:lvl>
    <w:lvl w:ilvl="2">
      <w:start w:val="1"/>
      <w:numFmt w:val="bullet"/>
      <w:lvlText w:val=""/>
      <w:lvlJc w:val="left"/>
      <w:pPr>
        <w:ind w:left="1134" w:hanging="283"/>
      </w:pPr>
      <w:rPr>
        <w:rFonts w:ascii="Symbol" w:hAnsi="Symbol" w:hint="default"/>
        <w:color w:val="0076BD"/>
      </w:rPr>
    </w:lvl>
    <w:lvl w:ilvl="3">
      <w:start w:val="1"/>
      <w:numFmt w:val="bullet"/>
      <w:lvlText w:val=""/>
      <w:lvlJc w:val="left"/>
      <w:pPr>
        <w:ind w:left="1418" w:hanging="284"/>
      </w:pPr>
      <w:rPr>
        <w:rFonts w:ascii="Symbol" w:hAnsi="Symbol" w:hint="default"/>
        <w:color w:val="0076BD"/>
      </w:rPr>
    </w:lvl>
    <w:lvl w:ilvl="4">
      <w:start w:val="1"/>
      <w:numFmt w:val="bullet"/>
      <w:lvlText w:val=""/>
      <w:lvlJc w:val="left"/>
      <w:pPr>
        <w:ind w:left="1701" w:hanging="283"/>
      </w:pPr>
      <w:rPr>
        <w:rFonts w:ascii="Symbol" w:hAnsi="Symbol" w:hint="default"/>
        <w:color w:val="0076BD"/>
      </w:rPr>
    </w:lvl>
    <w:lvl w:ilvl="5">
      <w:start w:val="1"/>
      <w:numFmt w:val="bullet"/>
      <w:lvlText w:val=""/>
      <w:lvlJc w:val="left"/>
      <w:pPr>
        <w:ind w:left="1985" w:hanging="284"/>
      </w:pPr>
      <w:rPr>
        <w:rFonts w:ascii="Symbol" w:hAnsi="Symbol" w:hint="default"/>
        <w:color w:val="0076BD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474C3A"/>
    <w:multiLevelType w:val="hybridMultilevel"/>
    <w:tmpl w:val="3AB471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7960B9"/>
    <w:multiLevelType w:val="hybridMultilevel"/>
    <w:tmpl w:val="8F10F33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997A8B"/>
    <w:multiLevelType w:val="hybridMultilevel"/>
    <w:tmpl w:val="9C3C578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5360FE"/>
    <w:multiLevelType w:val="multilevel"/>
    <w:tmpl w:val="8D0A43CA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tabs>
          <w:tab w:val="num" w:pos="1418"/>
        </w:tabs>
        <w:ind w:left="1136" w:firstLine="282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1701"/>
        </w:tabs>
        <w:ind w:left="1420" w:firstLine="281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ind w:left="1704" w:firstLine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284"/>
      </w:pPr>
      <w:rPr>
        <w:rFonts w:hint="default"/>
      </w:rPr>
    </w:lvl>
  </w:abstractNum>
  <w:abstractNum w:abstractNumId="15" w15:restartNumberingAfterBreak="0">
    <w:nsid w:val="11ED676C"/>
    <w:multiLevelType w:val="multilevel"/>
    <w:tmpl w:val="B24A371C"/>
    <w:lvl w:ilvl="0">
      <w:start w:val="1"/>
      <w:numFmt w:val="bullet"/>
      <w:lvlText w:val=""/>
      <w:lvlJc w:val="left"/>
      <w:pPr>
        <w:tabs>
          <w:tab w:val="num" w:pos="284"/>
        </w:tabs>
        <w:ind w:left="567" w:hanging="283"/>
      </w:pPr>
      <w:rPr>
        <w:rFonts w:ascii="Symbol" w:hAnsi="Symbol" w:hint="default"/>
        <w:color w:val="0076BD"/>
      </w:rPr>
    </w:lvl>
    <w:lvl w:ilvl="1">
      <w:start w:val="1"/>
      <w:numFmt w:val="bullet"/>
      <w:lvlText w:val=""/>
      <w:lvlJc w:val="left"/>
      <w:pPr>
        <w:tabs>
          <w:tab w:val="num" w:pos="568"/>
        </w:tabs>
        <w:ind w:left="851" w:hanging="283"/>
      </w:pPr>
      <w:rPr>
        <w:rFonts w:ascii="Symbol" w:hAnsi="Symbol" w:hint="default"/>
        <w:color w:val="0076BD"/>
      </w:rPr>
    </w:lvl>
    <w:lvl w:ilvl="2">
      <w:start w:val="1"/>
      <w:numFmt w:val="bullet"/>
      <w:lvlText w:val=""/>
      <w:lvlJc w:val="left"/>
      <w:pPr>
        <w:tabs>
          <w:tab w:val="num" w:pos="852"/>
        </w:tabs>
        <w:ind w:left="1135" w:hanging="283"/>
      </w:pPr>
      <w:rPr>
        <w:rFonts w:ascii="Symbol" w:hAnsi="Symbol" w:hint="default"/>
        <w:color w:val="0076BD"/>
      </w:rPr>
    </w:lvl>
    <w:lvl w:ilvl="3">
      <w:start w:val="1"/>
      <w:numFmt w:val="bullet"/>
      <w:lvlText w:val=""/>
      <w:lvlJc w:val="left"/>
      <w:pPr>
        <w:tabs>
          <w:tab w:val="num" w:pos="1136"/>
        </w:tabs>
        <w:ind w:left="1419" w:hanging="283"/>
      </w:pPr>
      <w:rPr>
        <w:rFonts w:ascii="Symbol" w:hAnsi="Symbol" w:hint="default"/>
        <w:color w:val="0076BD"/>
      </w:rPr>
    </w:lvl>
    <w:lvl w:ilvl="4">
      <w:start w:val="1"/>
      <w:numFmt w:val="bullet"/>
      <w:lvlText w:val=""/>
      <w:lvlJc w:val="left"/>
      <w:pPr>
        <w:tabs>
          <w:tab w:val="num" w:pos="1420"/>
        </w:tabs>
        <w:ind w:left="1703" w:hanging="283"/>
      </w:pPr>
      <w:rPr>
        <w:rFonts w:ascii="Symbol" w:hAnsi="Symbol" w:hint="default"/>
        <w:color w:val="0076BD"/>
      </w:rPr>
    </w:lvl>
    <w:lvl w:ilvl="5">
      <w:start w:val="1"/>
      <w:numFmt w:val="bullet"/>
      <w:lvlText w:val=""/>
      <w:lvlJc w:val="left"/>
      <w:pPr>
        <w:tabs>
          <w:tab w:val="num" w:pos="1704"/>
        </w:tabs>
        <w:ind w:left="1985" w:hanging="281"/>
      </w:pPr>
      <w:rPr>
        <w:rFonts w:ascii="Symbol" w:hAnsi="Symbol" w:hint="default"/>
        <w:color w:val="0076BD"/>
      </w:rPr>
    </w:lvl>
    <w:lvl w:ilvl="6">
      <w:start w:val="1"/>
      <w:numFmt w:val="bullet"/>
      <w:lvlText w:val=""/>
      <w:lvlJc w:val="left"/>
      <w:pPr>
        <w:tabs>
          <w:tab w:val="num" w:pos="2041"/>
        </w:tabs>
        <w:ind w:left="2268" w:hanging="283"/>
      </w:pPr>
      <w:rPr>
        <w:rFonts w:ascii="Symbol" w:hAnsi="Symbol" w:hint="default"/>
        <w:color w:val="0076BD"/>
      </w:rPr>
    </w:lvl>
    <w:lvl w:ilvl="7">
      <w:start w:val="1"/>
      <w:numFmt w:val="bullet"/>
      <w:lvlText w:val=""/>
      <w:lvlJc w:val="left"/>
      <w:pPr>
        <w:tabs>
          <w:tab w:val="num" w:pos="2325"/>
        </w:tabs>
        <w:ind w:left="2552" w:hanging="284"/>
      </w:pPr>
      <w:rPr>
        <w:rFonts w:ascii="Symbol" w:hAnsi="Symbol" w:hint="default"/>
        <w:color w:val="0076BD"/>
      </w:rPr>
    </w:lvl>
    <w:lvl w:ilvl="8">
      <w:start w:val="1"/>
      <w:numFmt w:val="bullet"/>
      <w:lvlText w:val=""/>
      <w:lvlJc w:val="left"/>
      <w:pPr>
        <w:tabs>
          <w:tab w:val="num" w:pos="2556"/>
        </w:tabs>
        <w:ind w:left="2835" w:hanging="283"/>
      </w:pPr>
      <w:rPr>
        <w:rFonts w:ascii="Symbol" w:hAnsi="Symbol" w:hint="default"/>
        <w:color w:val="0076BD"/>
      </w:rPr>
    </w:lvl>
  </w:abstractNum>
  <w:abstractNum w:abstractNumId="16" w15:restartNumberingAfterBreak="0">
    <w:nsid w:val="152D03BC"/>
    <w:multiLevelType w:val="hybridMultilevel"/>
    <w:tmpl w:val="E8AA43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726588"/>
    <w:multiLevelType w:val="multilevel"/>
    <w:tmpl w:val="979EFF26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211E43CD"/>
    <w:multiLevelType w:val="multilevel"/>
    <w:tmpl w:val="F460A4D8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tabs>
          <w:tab w:val="num" w:pos="2381"/>
        </w:tabs>
        <w:ind w:left="2381" w:hanging="961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2835"/>
        </w:tabs>
        <w:ind w:left="2835" w:hanging="1134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tabs>
          <w:tab w:val="num" w:pos="3289"/>
        </w:tabs>
        <w:ind w:left="3062" w:hanging="1077"/>
      </w:pPr>
      <w:rPr>
        <w:rFonts w:hint="default"/>
        <w:color w:val="0076BD"/>
      </w:rPr>
    </w:lvl>
    <w:lvl w:ilvl="7">
      <w:start w:val="1"/>
      <w:numFmt w:val="decimal"/>
      <w:lvlText w:val="%1.%2.%3.%4.%5.%6.%7.%8."/>
      <w:lvlJc w:val="left"/>
      <w:pPr>
        <w:tabs>
          <w:tab w:val="num" w:pos="3799"/>
        </w:tabs>
        <w:ind w:left="3402" w:hanging="1134"/>
      </w:pPr>
      <w:rPr>
        <w:rFonts w:hint="default"/>
        <w:color w:val="0076BD"/>
      </w:rPr>
    </w:lvl>
    <w:lvl w:ilvl="8">
      <w:start w:val="1"/>
      <w:numFmt w:val="decimal"/>
      <w:lvlText w:val="%1.%2.%3.%4.%5.%6.%7.%8.%9."/>
      <w:lvlJc w:val="left"/>
      <w:pPr>
        <w:tabs>
          <w:tab w:val="num" w:pos="4253"/>
        </w:tabs>
        <w:ind w:left="3742" w:hanging="1190"/>
      </w:pPr>
      <w:rPr>
        <w:rFonts w:hint="default"/>
        <w:color w:val="0076BD"/>
      </w:rPr>
    </w:lvl>
  </w:abstractNum>
  <w:abstractNum w:abstractNumId="19" w15:restartNumberingAfterBreak="0">
    <w:nsid w:val="235663EB"/>
    <w:multiLevelType w:val="multilevel"/>
    <w:tmpl w:val="F460A4D8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tabs>
          <w:tab w:val="num" w:pos="2381"/>
        </w:tabs>
        <w:ind w:left="2381" w:hanging="961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2835"/>
        </w:tabs>
        <w:ind w:left="2835" w:hanging="1134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tabs>
          <w:tab w:val="num" w:pos="3289"/>
        </w:tabs>
        <w:ind w:left="3062" w:hanging="1077"/>
      </w:pPr>
      <w:rPr>
        <w:rFonts w:hint="default"/>
        <w:color w:val="0076BD"/>
      </w:rPr>
    </w:lvl>
    <w:lvl w:ilvl="7">
      <w:start w:val="1"/>
      <w:numFmt w:val="decimal"/>
      <w:lvlText w:val="%1.%2.%3.%4.%5.%6.%7.%8."/>
      <w:lvlJc w:val="left"/>
      <w:pPr>
        <w:tabs>
          <w:tab w:val="num" w:pos="3799"/>
        </w:tabs>
        <w:ind w:left="3402" w:hanging="1134"/>
      </w:pPr>
      <w:rPr>
        <w:rFonts w:hint="default"/>
        <w:color w:val="0076BD"/>
      </w:rPr>
    </w:lvl>
    <w:lvl w:ilvl="8">
      <w:start w:val="1"/>
      <w:numFmt w:val="decimal"/>
      <w:lvlText w:val="%1.%2.%3.%4.%5.%6.%7.%8.%9."/>
      <w:lvlJc w:val="left"/>
      <w:pPr>
        <w:tabs>
          <w:tab w:val="num" w:pos="4253"/>
        </w:tabs>
        <w:ind w:left="3742" w:hanging="1190"/>
      </w:pPr>
      <w:rPr>
        <w:rFonts w:hint="default"/>
        <w:color w:val="0076BD"/>
      </w:rPr>
    </w:lvl>
  </w:abstractNum>
  <w:abstractNum w:abstractNumId="20" w15:restartNumberingAfterBreak="0">
    <w:nsid w:val="256E1B0D"/>
    <w:multiLevelType w:val="hybridMultilevel"/>
    <w:tmpl w:val="490CA1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9677B8"/>
    <w:multiLevelType w:val="hybridMultilevel"/>
    <w:tmpl w:val="8F10F3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7057BC"/>
    <w:multiLevelType w:val="multilevel"/>
    <w:tmpl w:val="B24A371C"/>
    <w:lvl w:ilvl="0">
      <w:start w:val="1"/>
      <w:numFmt w:val="bullet"/>
      <w:lvlText w:val=""/>
      <w:lvlJc w:val="left"/>
      <w:pPr>
        <w:tabs>
          <w:tab w:val="num" w:pos="284"/>
        </w:tabs>
        <w:ind w:left="567" w:hanging="283"/>
      </w:pPr>
      <w:rPr>
        <w:rFonts w:ascii="Symbol" w:hAnsi="Symbol" w:hint="default"/>
        <w:color w:val="0076BD"/>
      </w:rPr>
    </w:lvl>
    <w:lvl w:ilvl="1">
      <w:start w:val="1"/>
      <w:numFmt w:val="bullet"/>
      <w:lvlText w:val=""/>
      <w:lvlJc w:val="left"/>
      <w:pPr>
        <w:tabs>
          <w:tab w:val="num" w:pos="568"/>
        </w:tabs>
        <w:ind w:left="851" w:hanging="283"/>
      </w:pPr>
      <w:rPr>
        <w:rFonts w:ascii="Symbol" w:hAnsi="Symbol" w:hint="default"/>
        <w:color w:val="0076BD"/>
      </w:rPr>
    </w:lvl>
    <w:lvl w:ilvl="2">
      <w:start w:val="1"/>
      <w:numFmt w:val="bullet"/>
      <w:lvlText w:val=""/>
      <w:lvlJc w:val="left"/>
      <w:pPr>
        <w:tabs>
          <w:tab w:val="num" w:pos="852"/>
        </w:tabs>
        <w:ind w:left="1135" w:hanging="283"/>
      </w:pPr>
      <w:rPr>
        <w:rFonts w:ascii="Symbol" w:hAnsi="Symbol" w:hint="default"/>
        <w:color w:val="0076BD"/>
      </w:rPr>
    </w:lvl>
    <w:lvl w:ilvl="3">
      <w:start w:val="1"/>
      <w:numFmt w:val="bullet"/>
      <w:lvlText w:val=""/>
      <w:lvlJc w:val="left"/>
      <w:pPr>
        <w:tabs>
          <w:tab w:val="num" w:pos="1136"/>
        </w:tabs>
        <w:ind w:left="1419" w:hanging="283"/>
      </w:pPr>
      <w:rPr>
        <w:rFonts w:ascii="Symbol" w:hAnsi="Symbol" w:hint="default"/>
        <w:color w:val="0076BD"/>
      </w:rPr>
    </w:lvl>
    <w:lvl w:ilvl="4">
      <w:start w:val="1"/>
      <w:numFmt w:val="bullet"/>
      <w:lvlText w:val=""/>
      <w:lvlJc w:val="left"/>
      <w:pPr>
        <w:tabs>
          <w:tab w:val="num" w:pos="1420"/>
        </w:tabs>
        <w:ind w:left="1703" w:hanging="283"/>
      </w:pPr>
      <w:rPr>
        <w:rFonts w:ascii="Symbol" w:hAnsi="Symbol" w:hint="default"/>
        <w:color w:val="0076BD"/>
      </w:rPr>
    </w:lvl>
    <w:lvl w:ilvl="5">
      <w:start w:val="1"/>
      <w:numFmt w:val="bullet"/>
      <w:lvlText w:val=""/>
      <w:lvlJc w:val="left"/>
      <w:pPr>
        <w:tabs>
          <w:tab w:val="num" w:pos="1704"/>
        </w:tabs>
        <w:ind w:left="1985" w:hanging="281"/>
      </w:pPr>
      <w:rPr>
        <w:rFonts w:ascii="Symbol" w:hAnsi="Symbol" w:hint="default"/>
        <w:color w:val="0076BD"/>
      </w:rPr>
    </w:lvl>
    <w:lvl w:ilvl="6">
      <w:start w:val="1"/>
      <w:numFmt w:val="bullet"/>
      <w:lvlText w:val=""/>
      <w:lvlJc w:val="left"/>
      <w:pPr>
        <w:tabs>
          <w:tab w:val="num" w:pos="2041"/>
        </w:tabs>
        <w:ind w:left="2268" w:hanging="283"/>
      </w:pPr>
      <w:rPr>
        <w:rFonts w:ascii="Symbol" w:hAnsi="Symbol" w:hint="default"/>
        <w:color w:val="0076BD"/>
      </w:rPr>
    </w:lvl>
    <w:lvl w:ilvl="7">
      <w:start w:val="1"/>
      <w:numFmt w:val="bullet"/>
      <w:lvlText w:val=""/>
      <w:lvlJc w:val="left"/>
      <w:pPr>
        <w:tabs>
          <w:tab w:val="num" w:pos="2325"/>
        </w:tabs>
        <w:ind w:left="2552" w:hanging="284"/>
      </w:pPr>
      <w:rPr>
        <w:rFonts w:ascii="Symbol" w:hAnsi="Symbol" w:hint="default"/>
        <w:color w:val="0076BD"/>
      </w:rPr>
    </w:lvl>
    <w:lvl w:ilvl="8">
      <w:start w:val="1"/>
      <w:numFmt w:val="bullet"/>
      <w:lvlText w:val=""/>
      <w:lvlJc w:val="left"/>
      <w:pPr>
        <w:tabs>
          <w:tab w:val="num" w:pos="2556"/>
        </w:tabs>
        <w:ind w:left="2835" w:hanging="283"/>
      </w:pPr>
      <w:rPr>
        <w:rFonts w:ascii="Symbol" w:hAnsi="Symbol" w:hint="default"/>
        <w:color w:val="0076BD"/>
      </w:rPr>
    </w:lvl>
  </w:abstractNum>
  <w:abstractNum w:abstractNumId="23" w15:restartNumberingAfterBreak="0">
    <w:nsid w:val="35BA57DD"/>
    <w:multiLevelType w:val="hybridMultilevel"/>
    <w:tmpl w:val="8F10F3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65369E"/>
    <w:multiLevelType w:val="hybridMultilevel"/>
    <w:tmpl w:val="CD7A4A1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C226FB"/>
    <w:multiLevelType w:val="hybridMultilevel"/>
    <w:tmpl w:val="FFE46C1A"/>
    <w:lvl w:ilvl="0" w:tplc="9806C6A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C87729"/>
    <w:multiLevelType w:val="hybridMultilevel"/>
    <w:tmpl w:val="8F10F3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3F1F37"/>
    <w:multiLevelType w:val="multilevel"/>
    <w:tmpl w:val="293418E4"/>
    <w:lvl w:ilvl="0">
      <w:start w:val="1"/>
      <w:numFmt w:val="bullet"/>
      <w:lvlText w:val=""/>
      <w:lvlJc w:val="left"/>
      <w:pPr>
        <w:tabs>
          <w:tab w:val="num" w:pos="284"/>
        </w:tabs>
        <w:ind w:left="567" w:hanging="283"/>
      </w:pPr>
      <w:rPr>
        <w:rFonts w:ascii="Symbol" w:hAnsi="Symbol" w:hint="default"/>
        <w:color w:val="0076BD"/>
      </w:rPr>
    </w:lvl>
    <w:lvl w:ilvl="1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0076BD"/>
      </w:rPr>
    </w:lvl>
    <w:lvl w:ilvl="2">
      <w:start w:val="1"/>
      <w:numFmt w:val="bullet"/>
      <w:lvlText w:val=""/>
      <w:lvlJc w:val="left"/>
      <w:pPr>
        <w:tabs>
          <w:tab w:val="num" w:pos="1134"/>
        </w:tabs>
        <w:ind w:left="1134" w:hanging="283"/>
      </w:pPr>
      <w:rPr>
        <w:rFonts w:ascii="Symbol" w:hAnsi="Symbol" w:hint="default"/>
        <w:color w:val="0076BD"/>
      </w:rPr>
    </w:lvl>
    <w:lvl w:ilvl="3">
      <w:start w:val="1"/>
      <w:numFmt w:val="bullet"/>
      <w:lvlText w:val="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0076BD"/>
      </w:rPr>
    </w:lvl>
    <w:lvl w:ilvl="4">
      <w:start w:val="1"/>
      <w:numFmt w:val="bullet"/>
      <w:lvlText w:val=""/>
      <w:lvlJc w:val="left"/>
      <w:pPr>
        <w:ind w:left="1701" w:hanging="283"/>
      </w:pPr>
      <w:rPr>
        <w:rFonts w:ascii="Symbol" w:hAnsi="Symbol" w:hint="default"/>
        <w:color w:val="0076BD"/>
      </w:rPr>
    </w:lvl>
    <w:lvl w:ilvl="5">
      <w:start w:val="1"/>
      <w:numFmt w:val="bullet"/>
      <w:lvlText w:val=""/>
      <w:lvlJc w:val="left"/>
      <w:pPr>
        <w:ind w:left="1985" w:hanging="284"/>
      </w:pPr>
      <w:rPr>
        <w:rFonts w:ascii="Symbol" w:hAnsi="Symbol" w:hint="default"/>
        <w:color w:val="0076BD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42BD18BF"/>
    <w:multiLevelType w:val="multilevel"/>
    <w:tmpl w:val="F460A4D8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tabs>
          <w:tab w:val="num" w:pos="2381"/>
        </w:tabs>
        <w:ind w:left="2381" w:hanging="961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2835"/>
        </w:tabs>
        <w:ind w:left="2835" w:hanging="1134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tabs>
          <w:tab w:val="num" w:pos="3289"/>
        </w:tabs>
        <w:ind w:left="3062" w:hanging="1077"/>
      </w:pPr>
      <w:rPr>
        <w:rFonts w:hint="default"/>
        <w:color w:val="0076BD"/>
      </w:rPr>
    </w:lvl>
    <w:lvl w:ilvl="7">
      <w:start w:val="1"/>
      <w:numFmt w:val="decimal"/>
      <w:lvlText w:val="%1.%2.%3.%4.%5.%6.%7.%8."/>
      <w:lvlJc w:val="left"/>
      <w:pPr>
        <w:tabs>
          <w:tab w:val="num" w:pos="3799"/>
        </w:tabs>
        <w:ind w:left="3402" w:hanging="1134"/>
      </w:pPr>
      <w:rPr>
        <w:rFonts w:hint="default"/>
        <w:color w:val="0076BD"/>
      </w:rPr>
    </w:lvl>
    <w:lvl w:ilvl="8">
      <w:start w:val="1"/>
      <w:numFmt w:val="decimal"/>
      <w:lvlText w:val="%1.%2.%3.%4.%5.%6.%7.%8.%9."/>
      <w:lvlJc w:val="left"/>
      <w:pPr>
        <w:tabs>
          <w:tab w:val="num" w:pos="4253"/>
        </w:tabs>
        <w:ind w:left="3742" w:hanging="1190"/>
      </w:pPr>
      <w:rPr>
        <w:rFonts w:hint="default"/>
        <w:color w:val="0076BD"/>
      </w:rPr>
    </w:lvl>
  </w:abstractNum>
  <w:abstractNum w:abstractNumId="29" w15:restartNumberingAfterBreak="0">
    <w:nsid w:val="461318F2"/>
    <w:multiLevelType w:val="hybridMultilevel"/>
    <w:tmpl w:val="4C2C871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EB57FC"/>
    <w:multiLevelType w:val="hybridMultilevel"/>
    <w:tmpl w:val="E4A89556"/>
    <w:lvl w:ilvl="0" w:tplc="8BEC63F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6D3391"/>
    <w:multiLevelType w:val="hybridMultilevel"/>
    <w:tmpl w:val="51CED21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413D9D"/>
    <w:multiLevelType w:val="hybridMultilevel"/>
    <w:tmpl w:val="280A8A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D644BF"/>
    <w:multiLevelType w:val="multilevel"/>
    <w:tmpl w:val="B24A371C"/>
    <w:lvl w:ilvl="0">
      <w:start w:val="1"/>
      <w:numFmt w:val="bullet"/>
      <w:lvlText w:val=""/>
      <w:lvlJc w:val="left"/>
      <w:pPr>
        <w:tabs>
          <w:tab w:val="num" w:pos="284"/>
        </w:tabs>
        <w:ind w:left="567" w:hanging="283"/>
      </w:pPr>
      <w:rPr>
        <w:rFonts w:ascii="Symbol" w:hAnsi="Symbol" w:hint="default"/>
        <w:color w:val="0076BD"/>
      </w:rPr>
    </w:lvl>
    <w:lvl w:ilvl="1">
      <w:start w:val="1"/>
      <w:numFmt w:val="bullet"/>
      <w:lvlText w:val=""/>
      <w:lvlJc w:val="left"/>
      <w:pPr>
        <w:tabs>
          <w:tab w:val="num" w:pos="568"/>
        </w:tabs>
        <w:ind w:left="851" w:hanging="283"/>
      </w:pPr>
      <w:rPr>
        <w:rFonts w:ascii="Symbol" w:hAnsi="Symbol" w:hint="default"/>
        <w:color w:val="0076BD"/>
      </w:rPr>
    </w:lvl>
    <w:lvl w:ilvl="2">
      <w:start w:val="1"/>
      <w:numFmt w:val="bullet"/>
      <w:lvlText w:val=""/>
      <w:lvlJc w:val="left"/>
      <w:pPr>
        <w:tabs>
          <w:tab w:val="num" w:pos="852"/>
        </w:tabs>
        <w:ind w:left="1135" w:hanging="283"/>
      </w:pPr>
      <w:rPr>
        <w:rFonts w:ascii="Symbol" w:hAnsi="Symbol" w:hint="default"/>
        <w:color w:val="0076BD"/>
      </w:rPr>
    </w:lvl>
    <w:lvl w:ilvl="3">
      <w:start w:val="1"/>
      <w:numFmt w:val="bullet"/>
      <w:lvlText w:val=""/>
      <w:lvlJc w:val="left"/>
      <w:pPr>
        <w:tabs>
          <w:tab w:val="num" w:pos="1136"/>
        </w:tabs>
        <w:ind w:left="1419" w:hanging="283"/>
      </w:pPr>
      <w:rPr>
        <w:rFonts w:ascii="Symbol" w:hAnsi="Symbol" w:hint="default"/>
        <w:color w:val="0076BD"/>
      </w:rPr>
    </w:lvl>
    <w:lvl w:ilvl="4">
      <w:start w:val="1"/>
      <w:numFmt w:val="bullet"/>
      <w:lvlText w:val=""/>
      <w:lvlJc w:val="left"/>
      <w:pPr>
        <w:tabs>
          <w:tab w:val="num" w:pos="1420"/>
        </w:tabs>
        <w:ind w:left="1703" w:hanging="283"/>
      </w:pPr>
      <w:rPr>
        <w:rFonts w:ascii="Symbol" w:hAnsi="Symbol" w:hint="default"/>
        <w:color w:val="0076BD"/>
      </w:rPr>
    </w:lvl>
    <w:lvl w:ilvl="5">
      <w:start w:val="1"/>
      <w:numFmt w:val="bullet"/>
      <w:lvlText w:val=""/>
      <w:lvlJc w:val="left"/>
      <w:pPr>
        <w:tabs>
          <w:tab w:val="num" w:pos="1704"/>
        </w:tabs>
        <w:ind w:left="1985" w:hanging="281"/>
      </w:pPr>
      <w:rPr>
        <w:rFonts w:ascii="Symbol" w:hAnsi="Symbol" w:hint="default"/>
        <w:color w:val="0076BD"/>
      </w:rPr>
    </w:lvl>
    <w:lvl w:ilvl="6">
      <w:start w:val="1"/>
      <w:numFmt w:val="bullet"/>
      <w:lvlText w:val=""/>
      <w:lvlJc w:val="left"/>
      <w:pPr>
        <w:tabs>
          <w:tab w:val="num" w:pos="2041"/>
        </w:tabs>
        <w:ind w:left="2268" w:hanging="283"/>
      </w:pPr>
      <w:rPr>
        <w:rFonts w:ascii="Symbol" w:hAnsi="Symbol" w:hint="default"/>
        <w:color w:val="0076BD"/>
      </w:rPr>
    </w:lvl>
    <w:lvl w:ilvl="7">
      <w:start w:val="1"/>
      <w:numFmt w:val="bullet"/>
      <w:lvlText w:val=""/>
      <w:lvlJc w:val="left"/>
      <w:pPr>
        <w:tabs>
          <w:tab w:val="num" w:pos="2325"/>
        </w:tabs>
        <w:ind w:left="2552" w:hanging="284"/>
      </w:pPr>
      <w:rPr>
        <w:rFonts w:ascii="Symbol" w:hAnsi="Symbol" w:hint="default"/>
        <w:color w:val="0076BD"/>
      </w:rPr>
    </w:lvl>
    <w:lvl w:ilvl="8">
      <w:start w:val="1"/>
      <w:numFmt w:val="bullet"/>
      <w:lvlText w:val=""/>
      <w:lvlJc w:val="left"/>
      <w:pPr>
        <w:tabs>
          <w:tab w:val="num" w:pos="2556"/>
        </w:tabs>
        <w:ind w:left="2835" w:hanging="283"/>
      </w:pPr>
      <w:rPr>
        <w:rFonts w:ascii="Symbol" w:hAnsi="Symbol" w:hint="default"/>
        <w:color w:val="0076BD"/>
      </w:rPr>
    </w:lvl>
  </w:abstractNum>
  <w:abstractNum w:abstractNumId="34" w15:restartNumberingAfterBreak="0">
    <w:nsid w:val="538A0DDC"/>
    <w:multiLevelType w:val="hybridMultilevel"/>
    <w:tmpl w:val="A76A29B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526A52"/>
    <w:multiLevelType w:val="multilevel"/>
    <w:tmpl w:val="A3929DEC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ind w:left="1136" w:firstLine="284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1701"/>
        </w:tabs>
        <w:ind w:left="1420" w:firstLine="281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ind w:left="1704" w:firstLine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284"/>
      </w:pPr>
      <w:rPr>
        <w:rFonts w:hint="default"/>
      </w:rPr>
    </w:lvl>
  </w:abstractNum>
  <w:abstractNum w:abstractNumId="36" w15:restartNumberingAfterBreak="0">
    <w:nsid w:val="64916286"/>
    <w:multiLevelType w:val="hybridMultilevel"/>
    <w:tmpl w:val="490CA1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F01268"/>
    <w:multiLevelType w:val="hybridMultilevel"/>
    <w:tmpl w:val="490CA1E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F72223"/>
    <w:multiLevelType w:val="hybridMultilevel"/>
    <w:tmpl w:val="CD7A4A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6D551B"/>
    <w:multiLevelType w:val="hybridMultilevel"/>
    <w:tmpl w:val="8F10F3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59552A7"/>
    <w:multiLevelType w:val="hybridMultilevel"/>
    <w:tmpl w:val="490CA1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C8418B"/>
    <w:multiLevelType w:val="hybridMultilevel"/>
    <w:tmpl w:val="7C2E76A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545C15"/>
    <w:multiLevelType w:val="hybridMultilevel"/>
    <w:tmpl w:val="51CED2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5D53AC"/>
    <w:multiLevelType w:val="multilevel"/>
    <w:tmpl w:val="A3929DEC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ind w:left="1136" w:firstLine="284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1701"/>
        </w:tabs>
        <w:ind w:left="1420" w:firstLine="281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ind w:left="1704" w:firstLine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284"/>
      </w:pPr>
      <w:rPr>
        <w:rFonts w:hint="default"/>
      </w:rPr>
    </w:lvl>
  </w:abstractNum>
  <w:abstractNum w:abstractNumId="44" w15:restartNumberingAfterBreak="0">
    <w:nsid w:val="78496664"/>
    <w:multiLevelType w:val="hybridMultilevel"/>
    <w:tmpl w:val="8F10F3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CB4EBD"/>
    <w:multiLevelType w:val="hybridMultilevel"/>
    <w:tmpl w:val="E556D90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C642DC"/>
    <w:multiLevelType w:val="hybridMultilevel"/>
    <w:tmpl w:val="293AF1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1606CD"/>
    <w:multiLevelType w:val="hybridMultilevel"/>
    <w:tmpl w:val="30A2FD1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8512828">
    <w:abstractNumId w:val="17"/>
  </w:num>
  <w:num w:numId="2" w16cid:durableId="1753044850">
    <w:abstractNumId w:val="7"/>
  </w:num>
  <w:num w:numId="3" w16cid:durableId="1273050109">
    <w:abstractNumId w:val="5"/>
  </w:num>
  <w:num w:numId="4" w16cid:durableId="592276057">
    <w:abstractNumId w:val="8"/>
  </w:num>
  <w:num w:numId="5" w16cid:durableId="568731637">
    <w:abstractNumId w:val="4"/>
  </w:num>
  <w:num w:numId="6" w16cid:durableId="1881697583">
    <w:abstractNumId w:val="3"/>
  </w:num>
  <w:num w:numId="7" w16cid:durableId="1061442617">
    <w:abstractNumId w:val="2"/>
  </w:num>
  <w:num w:numId="8" w16cid:durableId="242645145">
    <w:abstractNumId w:val="1"/>
  </w:num>
  <w:num w:numId="9" w16cid:durableId="682702533">
    <w:abstractNumId w:val="0"/>
  </w:num>
  <w:num w:numId="10" w16cid:durableId="273482093">
    <w:abstractNumId w:val="10"/>
  </w:num>
  <w:num w:numId="11" w16cid:durableId="2055736302">
    <w:abstractNumId w:val="14"/>
  </w:num>
  <w:num w:numId="12" w16cid:durableId="2120100564">
    <w:abstractNumId w:val="27"/>
  </w:num>
  <w:num w:numId="13" w16cid:durableId="677467751">
    <w:abstractNumId w:val="43"/>
  </w:num>
  <w:num w:numId="14" w16cid:durableId="911618563">
    <w:abstractNumId w:val="35"/>
  </w:num>
  <w:num w:numId="15" w16cid:durableId="1803496140">
    <w:abstractNumId w:val="33"/>
  </w:num>
  <w:num w:numId="16" w16cid:durableId="1842427932">
    <w:abstractNumId w:val="22"/>
  </w:num>
  <w:num w:numId="17" w16cid:durableId="314266436">
    <w:abstractNumId w:val="45"/>
  </w:num>
  <w:num w:numId="18" w16cid:durableId="1187986126">
    <w:abstractNumId w:val="19"/>
  </w:num>
  <w:num w:numId="19" w16cid:durableId="1090009795">
    <w:abstractNumId w:val="6"/>
  </w:num>
  <w:num w:numId="20" w16cid:durableId="1326544686">
    <w:abstractNumId w:val="15"/>
  </w:num>
  <w:num w:numId="21" w16cid:durableId="2065640247">
    <w:abstractNumId w:val="18"/>
  </w:num>
  <w:num w:numId="22" w16cid:durableId="1772696432">
    <w:abstractNumId w:val="28"/>
  </w:num>
  <w:num w:numId="23" w16cid:durableId="1444375412">
    <w:abstractNumId w:val="17"/>
  </w:num>
  <w:num w:numId="24" w16cid:durableId="1621762207">
    <w:abstractNumId w:val="17"/>
  </w:num>
  <w:num w:numId="25" w16cid:durableId="1193497185">
    <w:abstractNumId w:val="12"/>
  </w:num>
  <w:num w:numId="26" w16cid:durableId="195316796">
    <w:abstractNumId w:val="44"/>
  </w:num>
  <w:num w:numId="27" w16cid:durableId="10839057">
    <w:abstractNumId w:val="29"/>
  </w:num>
  <w:num w:numId="28" w16cid:durableId="1299339116">
    <w:abstractNumId w:val="34"/>
  </w:num>
  <w:num w:numId="29" w16cid:durableId="1236552717">
    <w:abstractNumId w:val="9"/>
  </w:num>
  <w:num w:numId="30" w16cid:durableId="1470634374">
    <w:abstractNumId w:val="24"/>
  </w:num>
  <w:num w:numId="31" w16cid:durableId="1455908846">
    <w:abstractNumId w:val="38"/>
  </w:num>
  <w:num w:numId="32" w16cid:durableId="473835303">
    <w:abstractNumId w:val="13"/>
  </w:num>
  <w:num w:numId="33" w16cid:durableId="838078753">
    <w:abstractNumId w:val="26"/>
  </w:num>
  <w:num w:numId="34" w16cid:durableId="608927298">
    <w:abstractNumId w:val="16"/>
  </w:num>
  <w:num w:numId="35" w16cid:durableId="729231326">
    <w:abstractNumId w:val="39"/>
  </w:num>
  <w:num w:numId="36" w16cid:durableId="608853969">
    <w:abstractNumId w:val="21"/>
  </w:num>
  <w:num w:numId="37" w16cid:durableId="332152032">
    <w:abstractNumId w:val="23"/>
  </w:num>
  <w:num w:numId="38" w16cid:durableId="1313489134">
    <w:abstractNumId w:val="37"/>
  </w:num>
  <w:num w:numId="39" w16cid:durableId="1885092839">
    <w:abstractNumId w:val="36"/>
  </w:num>
  <w:num w:numId="40" w16cid:durableId="608926205">
    <w:abstractNumId w:val="40"/>
  </w:num>
  <w:num w:numId="41" w16cid:durableId="1066226220">
    <w:abstractNumId w:val="31"/>
  </w:num>
  <w:num w:numId="42" w16cid:durableId="700083824">
    <w:abstractNumId w:val="25"/>
  </w:num>
  <w:num w:numId="43" w16cid:durableId="1658991980">
    <w:abstractNumId w:val="42"/>
  </w:num>
  <w:num w:numId="44" w16cid:durableId="1106388100">
    <w:abstractNumId w:val="32"/>
  </w:num>
  <w:num w:numId="45" w16cid:durableId="138038978">
    <w:abstractNumId w:val="41"/>
  </w:num>
  <w:num w:numId="46" w16cid:durableId="769812443">
    <w:abstractNumId w:val="46"/>
  </w:num>
  <w:num w:numId="47" w16cid:durableId="176962908">
    <w:abstractNumId w:val="20"/>
  </w:num>
  <w:num w:numId="48" w16cid:durableId="2036611883">
    <w:abstractNumId w:val="11"/>
  </w:num>
  <w:num w:numId="49" w16cid:durableId="649990690">
    <w:abstractNumId w:val="30"/>
  </w:num>
  <w:num w:numId="50" w16cid:durableId="1885482636">
    <w:abstractNumId w:val="4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4E"/>
    <w:rsid w:val="0000107A"/>
    <w:rsid w:val="00003406"/>
    <w:rsid w:val="000120C4"/>
    <w:rsid w:val="00020008"/>
    <w:rsid w:val="000232D6"/>
    <w:rsid w:val="00025ACE"/>
    <w:rsid w:val="000278E4"/>
    <w:rsid w:val="000301C7"/>
    <w:rsid w:val="00042126"/>
    <w:rsid w:val="00053241"/>
    <w:rsid w:val="00055CA3"/>
    <w:rsid w:val="00075636"/>
    <w:rsid w:val="00082154"/>
    <w:rsid w:val="00093C94"/>
    <w:rsid w:val="00097743"/>
    <w:rsid w:val="000A094A"/>
    <w:rsid w:val="000A12BD"/>
    <w:rsid w:val="000B1832"/>
    <w:rsid w:val="000B1982"/>
    <w:rsid w:val="000C2012"/>
    <w:rsid w:val="000D47AA"/>
    <w:rsid w:val="000D5E27"/>
    <w:rsid w:val="00107EC1"/>
    <w:rsid w:val="00110940"/>
    <w:rsid w:val="00113FE4"/>
    <w:rsid w:val="00133A95"/>
    <w:rsid w:val="00143441"/>
    <w:rsid w:val="00147483"/>
    <w:rsid w:val="0015637E"/>
    <w:rsid w:val="00157AD6"/>
    <w:rsid w:val="001612A3"/>
    <w:rsid w:val="00170868"/>
    <w:rsid w:val="00183E45"/>
    <w:rsid w:val="00185AC0"/>
    <w:rsid w:val="00192568"/>
    <w:rsid w:val="001C1DDA"/>
    <w:rsid w:val="001C22BF"/>
    <w:rsid w:val="001D56A0"/>
    <w:rsid w:val="001E7B70"/>
    <w:rsid w:val="001F0169"/>
    <w:rsid w:val="001F4096"/>
    <w:rsid w:val="001F5AD2"/>
    <w:rsid w:val="001F68F2"/>
    <w:rsid w:val="001F69D4"/>
    <w:rsid w:val="001F7E7C"/>
    <w:rsid w:val="00217982"/>
    <w:rsid w:val="00242D7C"/>
    <w:rsid w:val="00244D0A"/>
    <w:rsid w:val="002816C6"/>
    <w:rsid w:val="00286ACE"/>
    <w:rsid w:val="00294951"/>
    <w:rsid w:val="00297143"/>
    <w:rsid w:val="002B2A91"/>
    <w:rsid w:val="002B2EDE"/>
    <w:rsid w:val="002B7B05"/>
    <w:rsid w:val="002C22CF"/>
    <w:rsid w:val="002C2BAD"/>
    <w:rsid w:val="002C4A05"/>
    <w:rsid w:val="002C5FA2"/>
    <w:rsid w:val="002D0621"/>
    <w:rsid w:val="002D3F6C"/>
    <w:rsid w:val="002E4454"/>
    <w:rsid w:val="002F7C72"/>
    <w:rsid w:val="00300FD6"/>
    <w:rsid w:val="00301379"/>
    <w:rsid w:val="00306B4A"/>
    <w:rsid w:val="00307F6B"/>
    <w:rsid w:val="0031222D"/>
    <w:rsid w:val="00335283"/>
    <w:rsid w:val="00337704"/>
    <w:rsid w:val="00344129"/>
    <w:rsid w:val="0034786A"/>
    <w:rsid w:val="0035003B"/>
    <w:rsid w:val="003507B2"/>
    <w:rsid w:val="00356C88"/>
    <w:rsid w:val="0035799E"/>
    <w:rsid w:val="003604FC"/>
    <w:rsid w:val="00373397"/>
    <w:rsid w:val="00375F72"/>
    <w:rsid w:val="0038201C"/>
    <w:rsid w:val="00390A43"/>
    <w:rsid w:val="003947DE"/>
    <w:rsid w:val="00395EAF"/>
    <w:rsid w:val="00396920"/>
    <w:rsid w:val="003A2707"/>
    <w:rsid w:val="003A2CFA"/>
    <w:rsid w:val="003C2A42"/>
    <w:rsid w:val="003C782E"/>
    <w:rsid w:val="003E102D"/>
    <w:rsid w:val="003E3431"/>
    <w:rsid w:val="003F103C"/>
    <w:rsid w:val="003F13E9"/>
    <w:rsid w:val="003F4DA2"/>
    <w:rsid w:val="003F63E3"/>
    <w:rsid w:val="00401FB6"/>
    <w:rsid w:val="00414F4D"/>
    <w:rsid w:val="004203B2"/>
    <w:rsid w:val="00422CA0"/>
    <w:rsid w:val="004245FF"/>
    <w:rsid w:val="004267C1"/>
    <w:rsid w:val="00433DE3"/>
    <w:rsid w:val="00441D36"/>
    <w:rsid w:val="0045293B"/>
    <w:rsid w:val="00452E6C"/>
    <w:rsid w:val="00465BDD"/>
    <w:rsid w:val="004678AC"/>
    <w:rsid w:val="00467921"/>
    <w:rsid w:val="004712F0"/>
    <w:rsid w:val="00474C69"/>
    <w:rsid w:val="004802E2"/>
    <w:rsid w:val="004806FA"/>
    <w:rsid w:val="0048290B"/>
    <w:rsid w:val="00487888"/>
    <w:rsid w:val="00492EF6"/>
    <w:rsid w:val="00496665"/>
    <w:rsid w:val="004A18AA"/>
    <w:rsid w:val="004A4B50"/>
    <w:rsid w:val="004A6B6D"/>
    <w:rsid w:val="004B0A1D"/>
    <w:rsid w:val="004B1BE9"/>
    <w:rsid w:val="004C0534"/>
    <w:rsid w:val="004C4DED"/>
    <w:rsid w:val="004D2B9A"/>
    <w:rsid w:val="004E180B"/>
    <w:rsid w:val="004E3FA0"/>
    <w:rsid w:val="004F0E11"/>
    <w:rsid w:val="004F123E"/>
    <w:rsid w:val="005210D4"/>
    <w:rsid w:val="00521C4B"/>
    <w:rsid w:val="00523547"/>
    <w:rsid w:val="005263EC"/>
    <w:rsid w:val="00526DA3"/>
    <w:rsid w:val="00532773"/>
    <w:rsid w:val="00535141"/>
    <w:rsid w:val="00541CA0"/>
    <w:rsid w:val="00543773"/>
    <w:rsid w:val="005448B4"/>
    <w:rsid w:val="00546779"/>
    <w:rsid w:val="0055335F"/>
    <w:rsid w:val="00560910"/>
    <w:rsid w:val="005651C1"/>
    <w:rsid w:val="00590875"/>
    <w:rsid w:val="00590AC0"/>
    <w:rsid w:val="005A15D5"/>
    <w:rsid w:val="005B18E7"/>
    <w:rsid w:val="005B42A9"/>
    <w:rsid w:val="005D0D02"/>
    <w:rsid w:val="005E2480"/>
    <w:rsid w:val="005E38AC"/>
    <w:rsid w:val="005E749D"/>
    <w:rsid w:val="005E7567"/>
    <w:rsid w:val="005F183D"/>
    <w:rsid w:val="005F38CB"/>
    <w:rsid w:val="005F7D3A"/>
    <w:rsid w:val="00600325"/>
    <w:rsid w:val="00611809"/>
    <w:rsid w:val="00614CE3"/>
    <w:rsid w:val="006220F5"/>
    <w:rsid w:val="00624493"/>
    <w:rsid w:val="006348EB"/>
    <w:rsid w:val="0063788A"/>
    <w:rsid w:val="0064579E"/>
    <w:rsid w:val="00656BD4"/>
    <w:rsid w:val="006603A3"/>
    <w:rsid w:val="00667BC7"/>
    <w:rsid w:val="00667D0A"/>
    <w:rsid w:val="006805C3"/>
    <w:rsid w:val="00690F7D"/>
    <w:rsid w:val="006974C6"/>
    <w:rsid w:val="00697B26"/>
    <w:rsid w:val="006A1E45"/>
    <w:rsid w:val="006A2C51"/>
    <w:rsid w:val="006B2105"/>
    <w:rsid w:val="006B492F"/>
    <w:rsid w:val="006B599D"/>
    <w:rsid w:val="006B7856"/>
    <w:rsid w:val="006C5D0B"/>
    <w:rsid w:val="006D283A"/>
    <w:rsid w:val="006D5E74"/>
    <w:rsid w:val="006F3E10"/>
    <w:rsid w:val="006F767F"/>
    <w:rsid w:val="00710A32"/>
    <w:rsid w:val="00726F86"/>
    <w:rsid w:val="00730C1D"/>
    <w:rsid w:val="00740017"/>
    <w:rsid w:val="00762C09"/>
    <w:rsid w:val="007635AD"/>
    <w:rsid w:val="00765459"/>
    <w:rsid w:val="00765ACB"/>
    <w:rsid w:val="00766CB3"/>
    <w:rsid w:val="00776DB0"/>
    <w:rsid w:val="00777A6F"/>
    <w:rsid w:val="00780A2F"/>
    <w:rsid w:val="00792884"/>
    <w:rsid w:val="00794103"/>
    <w:rsid w:val="00796BA2"/>
    <w:rsid w:val="007A157B"/>
    <w:rsid w:val="007A25E2"/>
    <w:rsid w:val="007A50A1"/>
    <w:rsid w:val="007A56AC"/>
    <w:rsid w:val="007B7266"/>
    <w:rsid w:val="007C0100"/>
    <w:rsid w:val="007C084B"/>
    <w:rsid w:val="007C2DBF"/>
    <w:rsid w:val="007C7313"/>
    <w:rsid w:val="007D42A6"/>
    <w:rsid w:val="007D7B4E"/>
    <w:rsid w:val="007F72B3"/>
    <w:rsid w:val="00801BD1"/>
    <w:rsid w:val="0080490F"/>
    <w:rsid w:val="00817203"/>
    <w:rsid w:val="008245B4"/>
    <w:rsid w:val="00824617"/>
    <w:rsid w:val="00824AE1"/>
    <w:rsid w:val="008277EC"/>
    <w:rsid w:val="00840B92"/>
    <w:rsid w:val="00841A4C"/>
    <w:rsid w:val="00854AB4"/>
    <w:rsid w:val="00855A4C"/>
    <w:rsid w:val="00861467"/>
    <w:rsid w:val="008712AE"/>
    <w:rsid w:val="008747FF"/>
    <w:rsid w:val="008817A0"/>
    <w:rsid w:val="00884B4E"/>
    <w:rsid w:val="008908EC"/>
    <w:rsid w:val="008A1115"/>
    <w:rsid w:val="008C0152"/>
    <w:rsid w:val="008C08FC"/>
    <w:rsid w:val="008C4C05"/>
    <w:rsid w:val="008C5BEA"/>
    <w:rsid w:val="008D47A0"/>
    <w:rsid w:val="008E00B2"/>
    <w:rsid w:val="008E32C1"/>
    <w:rsid w:val="008F664C"/>
    <w:rsid w:val="009073D4"/>
    <w:rsid w:val="0090786B"/>
    <w:rsid w:val="00912AC2"/>
    <w:rsid w:val="00923236"/>
    <w:rsid w:val="0092560D"/>
    <w:rsid w:val="00941885"/>
    <w:rsid w:val="00944297"/>
    <w:rsid w:val="0095589A"/>
    <w:rsid w:val="00964B7E"/>
    <w:rsid w:val="00965771"/>
    <w:rsid w:val="009717DF"/>
    <w:rsid w:val="00971E12"/>
    <w:rsid w:val="0099172E"/>
    <w:rsid w:val="009A0BA2"/>
    <w:rsid w:val="009A1EB2"/>
    <w:rsid w:val="009B2B7B"/>
    <w:rsid w:val="009C02EE"/>
    <w:rsid w:val="009C0846"/>
    <w:rsid w:val="009C2BDC"/>
    <w:rsid w:val="009D135B"/>
    <w:rsid w:val="009D4F09"/>
    <w:rsid w:val="009E4D60"/>
    <w:rsid w:val="009E7E91"/>
    <w:rsid w:val="009F437A"/>
    <w:rsid w:val="00A02852"/>
    <w:rsid w:val="00A04ABC"/>
    <w:rsid w:val="00A061BC"/>
    <w:rsid w:val="00A06A7A"/>
    <w:rsid w:val="00A06B44"/>
    <w:rsid w:val="00A40DEE"/>
    <w:rsid w:val="00A41858"/>
    <w:rsid w:val="00A45E31"/>
    <w:rsid w:val="00A55255"/>
    <w:rsid w:val="00A7025D"/>
    <w:rsid w:val="00A7277A"/>
    <w:rsid w:val="00A74AD5"/>
    <w:rsid w:val="00A76199"/>
    <w:rsid w:val="00A85286"/>
    <w:rsid w:val="00A86EC3"/>
    <w:rsid w:val="00A8753A"/>
    <w:rsid w:val="00A942E1"/>
    <w:rsid w:val="00AA15EE"/>
    <w:rsid w:val="00AB06C8"/>
    <w:rsid w:val="00AB099F"/>
    <w:rsid w:val="00AB688F"/>
    <w:rsid w:val="00AC14B9"/>
    <w:rsid w:val="00AC388B"/>
    <w:rsid w:val="00AE0710"/>
    <w:rsid w:val="00AE2799"/>
    <w:rsid w:val="00AE6D0B"/>
    <w:rsid w:val="00AF4A5C"/>
    <w:rsid w:val="00B13159"/>
    <w:rsid w:val="00B13751"/>
    <w:rsid w:val="00B15133"/>
    <w:rsid w:val="00B1679C"/>
    <w:rsid w:val="00B31DF1"/>
    <w:rsid w:val="00B357F9"/>
    <w:rsid w:val="00B35FA9"/>
    <w:rsid w:val="00B45621"/>
    <w:rsid w:val="00B460F0"/>
    <w:rsid w:val="00B47BF9"/>
    <w:rsid w:val="00B52428"/>
    <w:rsid w:val="00B527D5"/>
    <w:rsid w:val="00B67A29"/>
    <w:rsid w:val="00B67F9C"/>
    <w:rsid w:val="00B76B57"/>
    <w:rsid w:val="00B82A71"/>
    <w:rsid w:val="00B9119C"/>
    <w:rsid w:val="00B914C5"/>
    <w:rsid w:val="00B91F65"/>
    <w:rsid w:val="00B95683"/>
    <w:rsid w:val="00BA56D3"/>
    <w:rsid w:val="00BB0D2B"/>
    <w:rsid w:val="00BB5AD3"/>
    <w:rsid w:val="00BB6B80"/>
    <w:rsid w:val="00BD31E0"/>
    <w:rsid w:val="00BD74DF"/>
    <w:rsid w:val="00BD7A6F"/>
    <w:rsid w:val="00BE6FFB"/>
    <w:rsid w:val="00BF37A3"/>
    <w:rsid w:val="00BF3872"/>
    <w:rsid w:val="00BF49AA"/>
    <w:rsid w:val="00BF664A"/>
    <w:rsid w:val="00BF7E4A"/>
    <w:rsid w:val="00C03501"/>
    <w:rsid w:val="00C07F94"/>
    <w:rsid w:val="00C10664"/>
    <w:rsid w:val="00C10C5F"/>
    <w:rsid w:val="00C10EF8"/>
    <w:rsid w:val="00C117B1"/>
    <w:rsid w:val="00C153CB"/>
    <w:rsid w:val="00C209FE"/>
    <w:rsid w:val="00C20E5C"/>
    <w:rsid w:val="00C22DFE"/>
    <w:rsid w:val="00C31A5D"/>
    <w:rsid w:val="00C34360"/>
    <w:rsid w:val="00C527D2"/>
    <w:rsid w:val="00C531DE"/>
    <w:rsid w:val="00C56965"/>
    <w:rsid w:val="00C61499"/>
    <w:rsid w:val="00C664E6"/>
    <w:rsid w:val="00C709D0"/>
    <w:rsid w:val="00C71C8D"/>
    <w:rsid w:val="00C74373"/>
    <w:rsid w:val="00C75328"/>
    <w:rsid w:val="00C7751B"/>
    <w:rsid w:val="00C836C3"/>
    <w:rsid w:val="00C85327"/>
    <w:rsid w:val="00C864F6"/>
    <w:rsid w:val="00C87F2D"/>
    <w:rsid w:val="00CA32E1"/>
    <w:rsid w:val="00CC2BDF"/>
    <w:rsid w:val="00CC5337"/>
    <w:rsid w:val="00CD00DB"/>
    <w:rsid w:val="00CD5091"/>
    <w:rsid w:val="00CD604A"/>
    <w:rsid w:val="00CF0843"/>
    <w:rsid w:val="00D010F4"/>
    <w:rsid w:val="00D043F2"/>
    <w:rsid w:val="00D044E3"/>
    <w:rsid w:val="00D0541E"/>
    <w:rsid w:val="00D11DF6"/>
    <w:rsid w:val="00D20B06"/>
    <w:rsid w:val="00D310E7"/>
    <w:rsid w:val="00D3177C"/>
    <w:rsid w:val="00D477C2"/>
    <w:rsid w:val="00D6194A"/>
    <w:rsid w:val="00D63832"/>
    <w:rsid w:val="00D641D3"/>
    <w:rsid w:val="00D703D5"/>
    <w:rsid w:val="00D7289A"/>
    <w:rsid w:val="00D74324"/>
    <w:rsid w:val="00D8473C"/>
    <w:rsid w:val="00D85ECC"/>
    <w:rsid w:val="00D87971"/>
    <w:rsid w:val="00D94E26"/>
    <w:rsid w:val="00D9528D"/>
    <w:rsid w:val="00DA0B71"/>
    <w:rsid w:val="00DC1572"/>
    <w:rsid w:val="00DC247B"/>
    <w:rsid w:val="00DD7870"/>
    <w:rsid w:val="00DE2657"/>
    <w:rsid w:val="00DE286A"/>
    <w:rsid w:val="00DE3B88"/>
    <w:rsid w:val="00DE720E"/>
    <w:rsid w:val="00DF30A0"/>
    <w:rsid w:val="00DF572A"/>
    <w:rsid w:val="00E00B24"/>
    <w:rsid w:val="00E1018E"/>
    <w:rsid w:val="00E10BC1"/>
    <w:rsid w:val="00E165A9"/>
    <w:rsid w:val="00E266EC"/>
    <w:rsid w:val="00E27440"/>
    <w:rsid w:val="00E32323"/>
    <w:rsid w:val="00E32CA1"/>
    <w:rsid w:val="00E43619"/>
    <w:rsid w:val="00E454AB"/>
    <w:rsid w:val="00E505ED"/>
    <w:rsid w:val="00E50CA6"/>
    <w:rsid w:val="00E60E35"/>
    <w:rsid w:val="00E71275"/>
    <w:rsid w:val="00E77200"/>
    <w:rsid w:val="00E84480"/>
    <w:rsid w:val="00E87270"/>
    <w:rsid w:val="00E960E7"/>
    <w:rsid w:val="00E96612"/>
    <w:rsid w:val="00EA0C13"/>
    <w:rsid w:val="00EA1F9E"/>
    <w:rsid w:val="00EB184F"/>
    <w:rsid w:val="00EC064D"/>
    <w:rsid w:val="00EC436C"/>
    <w:rsid w:val="00EC4A29"/>
    <w:rsid w:val="00ED3F7D"/>
    <w:rsid w:val="00EE009A"/>
    <w:rsid w:val="00EE1616"/>
    <w:rsid w:val="00EE74B7"/>
    <w:rsid w:val="00F11FA7"/>
    <w:rsid w:val="00F143EA"/>
    <w:rsid w:val="00F15D8A"/>
    <w:rsid w:val="00F172A7"/>
    <w:rsid w:val="00F20EEA"/>
    <w:rsid w:val="00F2561D"/>
    <w:rsid w:val="00F50BC9"/>
    <w:rsid w:val="00F55688"/>
    <w:rsid w:val="00F559A8"/>
    <w:rsid w:val="00F568A9"/>
    <w:rsid w:val="00F57EFD"/>
    <w:rsid w:val="00F722DF"/>
    <w:rsid w:val="00F744CE"/>
    <w:rsid w:val="00F762DD"/>
    <w:rsid w:val="00F779D9"/>
    <w:rsid w:val="00F80DA4"/>
    <w:rsid w:val="00F87FA8"/>
    <w:rsid w:val="00FA27AC"/>
    <w:rsid w:val="00FA7CFC"/>
    <w:rsid w:val="00FB5B06"/>
    <w:rsid w:val="00FC5757"/>
    <w:rsid w:val="00FE3780"/>
    <w:rsid w:val="00FE5CF3"/>
    <w:rsid w:val="00FF190E"/>
    <w:rsid w:val="00FF61E0"/>
    <w:rsid w:val="00FF7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70E22A"/>
  <w15:chartTrackingRefBased/>
  <w15:docId w15:val="{C0A65205-0A43-4EA0-8D94-50258D254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A12BD"/>
    <w:pPr>
      <w:tabs>
        <w:tab w:val="right" w:pos="8930"/>
      </w:tabs>
      <w:spacing w:after="120" w:line="23" w:lineRule="atLeast"/>
      <w:jc w:val="both"/>
    </w:pPr>
    <w:rPr>
      <w:sz w:val="20"/>
      <w:lang w:val="en-US"/>
    </w:rPr>
  </w:style>
  <w:style w:type="paragraph" w:styleId="berschrift1">
    <w:name w:val="heading 1"/>
    <w:basedOn w:val="Standard"/>
    <w:next w:val="Standard"/>
    <w:link w:val="berschrift1Zchn"/>
    <w:qFormat/>
    <w:rsid w:val="00093C94"/>
    <w:pPr>
      <w:keepNext/>
      <w:keepLines/>
      <w:numPr>
        <w:numId w:val="1"/>
      </w:numPr>
      <w:tabs>
        <w:tab w:val="clear" w:pos="8930"/>
        <w:tab w:val="left" w:pos="567"/>
      </w:tabs>
      <w:spacing w:before="360" w:after="240" w:line="240" w:lineRule="atLeast"/>
      <w:outlineLvl w:val="0"/>
    </w:pPr>
    <w:rPr>
      <w:rFonts w:asciiTheme="majorHAnsi" w:eastAsiaTheme="majorEastAsia" w:hAnsiTheme="majorHAnsi" w:cstheme="majorBidi"/>
      <w:b/>
      <w:i/>
      <w:color w:val="0076BD"/>
      <w:sz w:val="28"/>
      <w:szCs w:val="32"/>
    </w:rPr>
  </w:style>
  <w:style w:type="paragraph" w:styleId="berschrift2">
    <w:name w:val="heading 2"/>
    <w:basedOn w:val="berschrift1"/>
    <w:next w:val="Standard"/>
    <w:link w:val="berschrift2Zchn"/>
    <w:autoRedefine/>
    <w:unhideWhenUsed/>
    <w:qFormat/>
    <w:rsid w:val="0063788A"/>
    <w:pPr>
      <w:numPr>
        <w:ilvl w:val="1"/>
      </w:numPr>
      <w:spacing w:before="240" w:line="23" w:lineRule="atLeast"/>
      <w:outlineLvl w:val="1"/>
    </w:pPr>
    <w:rPr>
      <w:b w:val="0"/>
      <w:szCs w:val="26"/>
    </w:rPr>
  </w:style>
  <w:style w:type="paragraph" w:styleId="berschrift3">
    <w:name w:val="heading 3"/>
    <w:basedOn w:val="berschrift2"/>
    <w:next w:val="Standard"/>
    <w:link w:val="berschrift3Zchn"/>
    <w:unhideWhenUsed/>
    <w:qFormat/>
    <w:rsid w:val="009073D4"/>
    <w:pPr>
      <w:numPr>
        <w:ilvl w:val="2"/>
      </w:numPr>
      <w:spacing w:before="120" w:after="120"/>
      <w:outlineLvl w:val="2"/>
    </w:pPr>
    <w:rPr>
      <w:b/>
      <w:i w:val="0"/>
      <w:sz w:val="20"/>
      <w:szCs w:val="24"/>
    </w:rPr>
  </w:style>
  <w:style w:type="paragraph" w:styleId="berschrift4">
    <w:name w:val="heading 4"/>
    <w:basedOn w:val="berschrift3"/>
    <w:next w:val="Standard"/>
    <w:link w:val="berschrift4Zchn"/>
    <w:unhideWhenUsed/>
    <w:qFormat/>
    <w:rsid w:val="009C02EE"/>
    <w:pPr>
      <w:numPr>
        <w:ilvl w:val="3"/>
      </w:numPr>
      <w:outlineLvl w:val="3"/>
    </w:pPr>
    <w:rPr>
      <w:b w:val="0"/>
      <w:iCs/>
    </w:rPr>
  </w:style>
  <w:style w:type="paragraph" w:styleId="berschrift5">
    <w:name w:val="heading 5"/>
    <w:basedOn w:val="berschrift4"/>
    <w:next w:val="Standard"/>
    <w:link w:val="berschrift5Zchn"/>
    <w:unhideWhenUsed/>
    <w:qFormat/>
    <w:rsid w:val="009C02EE"/>
    <w:pPr>
      <w:numPr>
        <w:ilvl w:val="4"/>
      </w:numPr>
      <w:outlineLvl w:val="4"/>
    </w:pPr>
  </w:style>
  <w:style w:type="paragraph" w:styleId="berschrift6">
    <w:name w:val="heading 6"/>
    <w:basedOn w:val="berschrift5"/>
    <w:next w:val="Standard"/>
    <w:link w:val="berschrift6Zchn"/>
    <w:unhideWhenUsed/>
    <w:qFormat/>
    <w:rsid w:val="009C02EE"/>
    <w:pPr>
      <w:numPr>
        <w:ilvl w:val="5"/>
      </w:numPr>
      <w:outlineLvl w:val="5"/>
    </w:pPr>
  </w:style>
  <w:style w:type="paragraph" w:styleId="berschrift7">
    <w:name w:val="heading 7"/>
    <w:basedOn w:val="berschrift6"/>
    <w:next w:val="Standard"/>
    <w:link w:val="berschrift7Zchn"/>
    <w:unhideWhenUsed/>
    <w:qFormat/>
    <w:rsid w:val="001F68F2"/>
    <w:pPr>
      <w:numPr>
        <w:ilvl w:val="6"/>
      </w:numPr>
      <w:ind w:left="1298" w:hanging="1298"/>
      <w:outlineLvl w:val="6"/>
    </w:pPr>
    <w:rPr>
      <w:iCs w:val="0"/>
    </w:rPr>
  </w:style>
  <w:style w:type="paragraph" w:styleId="berschrift8">
    <w:name w:val="heading 8"/>
    <w:basedOn w:val="berschrift7"/>
    <w:next w:val="Standard"/>
    <w:link w:val="berschrift8Zchn"/>
    <w:unhideWhenUsed/>
    <w:qFormat/>
    <w:rsid w:val="001F68F2"/>
    <w:pPr>
      <w:numPr>
        <w:ilvl w:val="7"/>
      </w:numPr>
      <w:outlineLvl w:val="7"/>
    </w:pPr>
    <w:rPr>
      <w:szCs w:val="21"/>
    </w:rPr>
  </w:style>
  <w:style w:type="paragraph" w:styleId="berschrift9">
    <w:name w:val="heading 9"/>
    <w:basedOn w:val="berschrift8"/>
    <w:next w:val="Standard"/>
    <w:link w:val="berschrift9Zchn"/>
    <w:unhideWhenUsed/>
    <w:qFormat/>
    <w:rsid w:val="001F68F2"/>
    <w:pPr>
      <w:numPr>
        <w:ilvl w:val="8"/>
      </w:numPr>
      <w:ind w:left="1582" w:hanging="1582"/>
      <w:outlineLvl w:val="8"/>
    </w:pPr>
    <w:rPr>
      <w:i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93C94"/>
    <w:rPr>
      <w:rFonts w:asciiTheme="majorHAnsi" w:eastAsiaTheme="majorEastAsia" w:hAnsiTheme="majorHAnsi" w:cstheme="majorBidi"/>
      <w:b/>
      <w:i/>
      <w:color w:val="0076BD"/>
      <w:sz w:val="28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3788A"/>
    <w:rPr>
      <w:rFonts w:asciiTheme="majorHAnsi" w:eastAsiaTheme="majorEastAsia" w:hAnsiTheme="majorHAnsi" w:cstheme="majorBidi"/>
      <w:i/>
      <w:color w:val="0076BD"/>
      <w:sz w:val="2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9073D4"/>
    <w:rPr>
      <w:rFonts w:asciiTheme="majorHAnsi" w:eastAsiaTheme="majorEastAsia" w:hAnsiTheme="majorHAnsi" w:cstheme="majorBidi"/>
      <w:b/>
      <w:color w:val="0076BD"/>
      <w:sz w:val="20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9C02EE"/>
    <w:rPr>
      <w:rFonts w:asciiTheme="majorHAnsi" w:eastAsiaTheme="majorEastAsia" w:hAnsiTheme="majorHAnsi" w:cstheme="majorBidi"/>
      <w:iCs/>
      <w:color w:val="0076BD"/>
      <w:sz w:val="20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9C02EE"/>
    <w:rPr>
      <w:rFonts w:asciiTheme="majorHAnsi" w:eastAsiaTheme="majorEastAsia" w:hAnsiTheme="majorHAnsi" w:cstheme="majorBidi"/>
      <w:iCs/>
      <w:color w:val="0076BD"/>
      <w:sz w:val="20"/>
      <w:szCs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9C02EE"/>
    <w:rPr>
      <w:rFonts w:asciiTheme="majorHAnsi" w:eastAsiaTheme="majorEastAsia" w:hAnsiTheme="majorHAnsi" w:cstheme="majorBidi"/>
      <w:iCs/>
      <w:color w:val="0076BD"/>
      <w:sz w:val="20"/>
      <w:szCs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1F68F2"/>
    <w:rPr>
      <w:rFonts w:asciiTheme="majorHAnsi" w:eastAsiaTheme="majorEastAsia" w:hAnsiTheme="majorHAnsi" w:cstheme="majorBidi"/>
      <w:color w:val="0076BD"/>
      <w:sz w:val="20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1F68F2"/>
    <w:rPr>
      <w:rFonts w:asciiTheme="majorHAnsi" w:eastAsiaTheme="majorEastAsia" w:hAnsiTheme="majorHAnsi" w:cstheme="majorBidi"/>
      <w:color w:val="0076BD"/>
      <w:sz w:val="20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1F68F2"/>
    <w:rPr>
      <w:rFonts w:asciiTheme="majorHAnsi" w:eastAsiaTheme="majorEastAsia" w:hAnsiTheme="majorHAnsi" w:cstheme="majorBidi"/>
      <w:iCs/>
      <w:color w:val="0076BD"/>
      <w:sz w:val="20"/>
      <w:szCs w:val="21"/>
    </w:rPr>
  </w:style>
  <w:style w:type="paragraph" w:styleId="Listenabsatz">
    <w:name w:val="List Paragraph"/>
    <w:basedOn w:val="Standard"/>
    <w:uiPriority w:val="34"/>
    <w:qFormat/>
    <w:rsid w:val="00C75328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053241"/>
    <w:pPr>
      <w:tabs>
        <w:tab w:val="clear" w:pos="8930"/>
      </w:tabs>
      <w:spacing w:after="0" w:line="240" w:lineRule="auto"/>
    </w:pPr>
    <w:rPr>
      <w:color w:val="0076BD"/>
      <w:sz w:val="18"/>
    </w:rPr>
  </w:style>
  <w:style w:type="character" w:customStyle="1" w:styleId="KopfzeileZchn">
    <w:name w:val="Kopfzeile Zchn"/>
    <w:basedOn w:val="Absatz-Standardschriftart"/>
    <w:link w:val="Kopfzeile"/>
    <w:uiPriority w:val="99"/>
    <w:rsid w:val="00053241"/>
    <w:rPr>
      <w:color w:val="0076BD"/>
      <w:sz w:val="18"/>
    </w:rPr>
  </w:style>
  <w:style w:type="paragraph" w:styleId="Fuzeile">
    <w:name w:val="footer"/>
    <w:basedOn w:val="Standard"/>
    <w:link w:val="FuzeileZchn"/>
    <w:uiPriority w:val="99"/>
    <w:unhideWhenUsed/>
    <w:rsid w:val="003C2A42"/>
    <w:pPr>
      <w:tabs>
        <w:tab w:val="clear" w:pos="8930"/>
        <w:tab w:val="center" w:pos="4536"/>
        <w:tab w:val="right" w:pos="9072"/>
      </w:tabs>
      <w:spacing w:after="0" w:line="240" w:lineRule="auto"/>
    </w:pPr>
    <w:rPr>
      <w:sz w:val="14"/>
    </w:rPr>
  </w:style>
  <w:style w:type="character" w:customStyle="1" w:styleId="FuzeileZchn">
    <w:name w:val="Fußzeile Zchn"/>
    <w:basedOn w:val="Absatz-Standardschriftart"/>
    <w:link w:val="Fuzeile"/>
    <w:uiPriority w:val="99"/>
    <w:rsid w:val="003C2A42"/>
    <w:rPr>
      <w:sz w:val="14"/>
    </w:rPr>
  </w:style>
  <w:style w:type="paragraph" w:styleId="Textkrper">
    <w:name w:val="Body Text"/>
    <w:basedOn w:val="Standard"/>
    <w:link w:val="TextkrperZchn"/>
    <w:uiPriority w:val="99"/>
    <w:unhideWhenUsed/>
    <w:rsid w:val="00765ACB"/>
  </w:style>
  <w:style w:type="paragraph" w:customStyle="1" w:styleId="berschrift1ohneNummer">
    <w:name w:val="Überschrift 1 ohne Nummer"/>
    <w:basedOn w:val="berschrift1"/>
    <w:next w:val="Standard"/>
    <w:qFormat/>
    <w:rsid w:val="00590AC0"/>
    <w:pPr>
      <w:numPr>
        <w:numId w:val="0"/>
      </w:numPr>
    </w:pPr>
  </w:style>
  <w:style w:type="paragraph" w:styleId="Verzeichnis1">
    <w:name w:val="toc 1"/>
    <w:basedOn w:val="Standard"/>
    <w:next w:val="Standard"/>
    <w:autoRedefine/>
    <w:uiPriority w:val="39"/>
    <w:unhideWhenUsed/>
    <w:rsid w:val="001D56A0"/>
    <w:pPr>
      <w:tabs>
        <w:tab w:val="clear" w:pos="8930"/>
        <w:tab w:val="left" w:pos="426"/>
        <w:tab w:val="right" w:leader="dot" w:pos="9628"/>
      </w:tabs>
      <w:spacing w:before="120" w:after="0" w:line="276" w:lineRule="auto"/>
      <w:ind w:left="425" w:right="567" w:hanging="425"/>
    </w:pPr>
    <w:rPr>
      <w:rFonts w:ascii="Arial" w:eastAsia="Times New Roman" w:hAnsi="Arial" w:cs="Arial"/>
      <w:b/>
      <w:noProof/>
      <w:color w:val="000000" w:themeColor="text1"/>
      <w:lang w:eastAsia="de-DE"/>
    </w:rPr>
  </w:style>
  <w:style w:type="paragraph" w:styleId="Verzeichnis2">
    <w:name w:val="toc 2"/>
    <w:basedOn w:val="Standard"/>
    <w:next w:val="Standard"/>
    <w:autoRedefine/>
    <w:uiPriority w:val="39"/>
    <w:unhideWhenUsed/>
    <w:rsid w:val="00FF190E"/>
    <w:pPr>
      <w:tabs>
        <w:tab w:val="clear" w:pos="8930"/>
        <w:tab w:val="left" w:pos="1134"/>
        <w:tab w:val="right" w:leader="dot" w:pos="9628"/>
      </w:tabs>
      <w:spacing w:before="40" w:after="0" w:line="276" w:lineRule="auto"/>
      <w:ind w:left="1134" w:right="567" w:hanging="708"/>
    </w:pPr>
    <w:rPr>
      <w:rFonts w:ascii="Arial" w:eastAsia="Times New Roman" w:hAnsi="Arial" w:cs="Arial"/>
      <w:noProof/>
      <w:color w:val="000000" w:themeColor="text1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FF190E"/>
    <w:pPr>
      <w:tabs>
        <w:tab w:val="clear" w:pos="8930"/>
        <w:tab w:val="left" w:pos="1134"/>
        <w:tab w:val="right" w:leader="dot" w:pos="9628"/>
      </w:tabs>
      <w:spacing w:before="40" w:after="0"/>
      <w:ind w:left="1134" w:right="567" w:hanging="731"/>
    </w:pPr>
    <w:rPr>
      <w:noProof/>
    </w:rPr>
  </w:style>
  <w:style w:type="paragraph" w:styleId="Verzeichnis4">
    <w:name w:val="toc 4"/>
    <w:basedOn w:val="Standard"/>
    <w:next w:val="Standard"/>
    <w:autoRedefine/>
    <w:uiPriority w:val="39"/>
    <w:unhideWhenUsed/>
    <w:rsid w:val="00FF190E"/>
    <w:pPr>
      <w:tabs>
        <w:tab w:val="clear" w:pos="8930"/>
        <w:tab w:val="left" w:pos="1418"/>
        <w:tab w:val="right" w:leader="dot" w:pos="9628"/>
      </w:tabs>
      <w:spacing w:before="40" w:after="0"/>
      <w:ind w:left="1417" w:hanging="991"/>
    </w:pPr>
  </w:style>
  <w:style w:type="paragraph" w:styleId="Verzeichnis5">
    <w:name w:val="toc 5"/>
    <w:basedOn w:val="Standard"/>
    <w:next w:val="Standard"/>
    <w:autoRedefine/>
    <w:uiPriority w:val="39"/>
    <w:unhideWhenUsed/>
    <w:rsid w:val="00FF190E"/>
    <w:pPr>
      <w:tabs>
        <w:tab w:val="clear" w:pos="8930"/>
        <w:tab w:val="left" w:pos="1418"/>
        <w:tab w:val="right" w:leader="dot" w:pos="9628"/>
      </w:tabs>
      <w:spacing w:before="40" w:after="0"/>
      <w:ind w:left="1418" w:right="567" w:hanging="992"/>
    </w:pPr>
    <w:rPr>
      <w:noProof/>
    </w:rPr>
  </w:style>
  <w:style w:type="paragraph" w:styleId="Verzeichnis6">
    <w:name w:val="toc 6"/>
    <w:basedOn w:val="Standard"/>
    <w:next w:val="Standard"/>
    <w:autoRedefine/>
    <w:uiPriority w:val="39"/>
    <w:unhideWhenUsed/>
    <w:rsid w:val="00D74324"/>
    <w:pPr>
      <w:tabs>
        <w:tab w:val="clear" w:pos="8930"/>
        <w:tab w:val="left" w:pos="1701"/>
        <w:tab w:val="right" w:leader="dot" w:pos="9628"/>
      </w:tabs>
      <w:spacing w:before="40" w:after="0"/>
      <w:ind w:left="1701" w:right="567" w:hanging="1276"/>
    </w:pPr>
    <w:rPr>
      <w:noProof/>
    </w:rPr>
  </w:style>
  <w:style w:type="paragraph" w:styleId="Abbildungsverzeichnis">
    <w:name w:val="table of figures"/>
    <w:basedOn w:val="Standard"/>
    <w:next w:val="Standard"/>
    <w:uiPriority w:val="99"/>
    <w:unhideWhenUsed/>
    <w:rsid w:val="004D2B9A"/>
    <w:pPr>
      <w:tabs>
        <w:tab w:val="clear" w:pos="8930"/>
      </w:tabs>
      <w:spacing w:before="40" w:after="0"/>
    </w:pPr>
  </w:style>
  <w:style w:type="character" w:styleId="Hyperlink">
    <w:name w:val="Hyperlink"/>
    <w:basedOn w:val="Absatz-Standardschriftart"/>
    <w:uiPriority w:val="99"/>
    <w:unhideWhenUsed/>
    <w:rsid w:val="00D94E26"/>
    <w:rPr>
      <w:color w:val="0563C1" w:themeColor="hyperlink"/>
      <w:u w:val="single"/>
    </w:rPr>
  </w:style>
  <w:style w:type="paragraph" w:styleId="Listennummer">
    <w:name w:val="List Number"/>
    <w:basedOn w:val="Standard"/>
    <w:uiPriority w:val="99"/>
    <w:unhideWhenUsed/>
    <w:rsid w:val="00F568A9"/>
    <w:pPr>
      <w:contextualSpacing/>
    </w:pPr>
  </w:style>
  <w:style w:type="paragraph" w:customStyle="1" w:styleId="NTComputertext">
    <w:name w:val="NT Computertext"/>
    <w:basedOn w:val="Standard"/>
    <w:qFormat/>
    <w:rsid w:val="00E32323"/>
    <w:rPr>
      <w:rFonts w:ascii="Courier New" w:hAnsi="Courier New"/>
    </w:rPr>
  </w:style>
  <w:style w:type="table" w:styleId="Tabellenraster">
    <w:name w:val="Table Grid"/>
    <w:basedOn w:val="NormaleTabelle"/>
    <w:uiPriority w:val="39"/>
    <w:rsid w:val="00053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NTKopffettblauweiss">
    <w:name w:val="NT Kopf fett (blau/weiss)"/>
    <w:basedOn w:val="NormaleTabelle"/>
    <w:uiPriority w:val="99"/>
    <w:rsid w:val="00A04ABC"/>
    <w:pPr>
      <w:spacing w:before="60" w:after="60" w:line="23" w:lineRule="atLeast"/>
    </w:pPr>
    <w:rPr>
      <w:sz w:val="20"/>
    </w:rPr>
    <w:tblPr>
      <w:tblStyleRowBandSize w:val="1"/>
      <w:tblStyleColBandSize w:val="1"/>
      <w:tblBorders>
        <w:top w:val="single" w:sz="4" w:space="0" w:color="0076BD"/>
        <w:left w:val="single" w:sz="4" w:space="0" w:color="0076BD"/>
        <w:bottom w:val="single" w:sz="4" w:space="0" w:color="0076BD"/>
        <w:right w:val="single" w:sz="4" w:space="0" w:color="0076BD"/>
        <w:insideV w:val="single" w:sz="4" w:space="0" w:color="0076BD"/>
      </w:tblBorders>
    </w:tblPr>
    <w:tblStylePr w:type="firstRow">
      <w:pPr>
        <w:wordWrap/>
        <w:jc w:val="left"/>
      </w:pPr>
      <w:rPr>
        <w:b/>
      </w:rPr>
      <w:tblPr/>
      <w:trPr>
        <w:tblHeader/>
      </w:trPr>
      <w:tcPr>
        <w:tcBorders>
          <w:bottom w:val="single" w:sz="4" w:space="0" w:color="0076BD"/>
        </w:tcBorders>
        <w:shd w:val="clear" w:color="auto" w:fill="D7E6F4"/>
      </w:tcPr>
    </w:tblStylePr>
    <w:tblStylePr w:type="band2Horz">
      <w:tblPr/>
      <w:tcPr>
        <w:shd w:val="clear" w:color="auto" w:fill="D7E6F4"/>
      </w:tcPr>
    </w:tblStylePr>
  </w:style>
  <w:style w:type="table" w:customStyle="1" w:styleId="NTKopfSpaltefettblauweiss">
    <w:name w:val="NT Kopf/Spalte fett (blau/weiss)"/>
    <w:basedOn w:val="NTKopffettblauweiss"/>
    <w:uiPriority w:val="99"/>
    <w:rsid w:val="00765ACB"/>
    <w:tblPr/>
    <w:tblStylePr w:type="firstRow">
      <w:pPr>
        <w:wordWrap/>
        <w:jc w:val="left"/>
      </w:pPr>
      <w:rPr>
        <w:b/>
      </w:rPr>
      <w:tblPr/>
      <w:trPr>
        <w:tblHeader/>
      </w:trPr>
      <w:tcPr>
        <w:tcBorders>
          <w:bottom w:val="single" w:sz="4" w:space="0" w:color="0076BD"/>
        </w:tcBorders>
        <w:shd w:val="clear" w:color="auto" w:fill="D7E6F4"/>
      </w:tcPr>
    </w:tblStylePr>
    <w:tblStylePr w:type="firstCol">
      <w:rPr>
        <w:b/>
      </w:rPr>
    </w:tblStylePr>
    <w:tblStylePr w:type="band2Horz">
      <w:tblPr/>
      <w:tcPr>
        <w:shd w:val="clear" w:color="auto" w:fill="D7E6F4"/>
      </w:tcPr>
    </w:tblStylePr>
  </w:style>
  <w:style w:type="paragraph" w:styleId="KeinLeerraum">
    <w:name w:val="No Spacing"/>
    <w:link w:val="KeinLeerraumZchn"/>
    <w:uiPriority w:val="1"/>
    <w:qFormat/>
    <w:rsid w:val="00F722DF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F722DF"/>
    <w:rPr>
      <w:rFonts w:eastAsiaTheme="minorEastAsia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B7B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B7B05"/>
    <w:rPr>
      <w:rFonts w:ascii="Segoe UI" w:hAnsi="Segoe UI" w:cs="Segoe UI"/>
      <w:sz w:val="18"/>
      <w:szCs w:val="18"/>
    </w:rPr>
  </w:style>
  <w:style w:type="paragraph" w:customStyle="1" w:styleId="Bild">
    <w:name w:val="Bild"/>
    <w:basedOn w:val="Standard"/>
    <w:next w:val="Standard"/>
    <w:qFormat/>
    <w:rsid w:val="00C836C3"/>
    <w:pPr>
      <w:spacing w:before="240" w:after="240"/>
      <w:jc w:val="center"/>
    </w:pPr>
    <w:rPr>
      <w:noProof/>
      <w:lang w:eastAsia="de-DE"/>
    </w:rPr>
  </w:style>
  <w:style w:type="paragraph" w:styleId="Beschriftung">
    <w:name w:val="caption"/>
    <w:basedOn w:val="Standard"/>
    <w:next w:val="Standard"/>
    <w:uiPriority w:val="35"/>
    <w:unhideWhenUsed/>
    <w:qFormat/>
    <w:rsid w:val="00C836C3"/>
    <w:pPr>
      <w:spacing w:before="60"/>
      <w:jc w:val="center"/>
    </w:pPr>
    <w:rPr>
      <w:iCs/>
      <w:sz w:val="18"/>
      <w:szCs w:val="18"/>
    </w:rPr>
  </w:style>
  <w:style w:type="character" w:customStyle="1" w:styleId="TextkrperZchn">
    <w:name w:val="Textkörper Zchn"/>
    <w:basedOn w:val="Absatz-Standardschriftart"/>
    <w:link w:val="Textkrper"/>
    <w:uiPriority w:val="99"/>
    <w:rsid w:val="00765ACB"/>
    <w:rPr>
      <w:sz w:val="20"/>
    </w:rPr>
  </w:style>
  <w:style w:type="table" w:customStyle="1" w:styleId="NTKopffettweiss">
    <w:name w:val="NT Kopf fett (weiss)"/>
    <w:basedOn w:val="NormaleTabelle"/>
    <w:uiPriority w:val="99"/>
    <w:rsid w:val="008C08FC"/>
    <w:pPr>
      <w:spacing w:before="60" w:after="120" w:line="23" w:lineRule="atLeast"/>
    </w:pPr>
    <w:rPr>
      <w:sz w:val="20"/>
    </w:rPr>
    <w:tblPr>
      <w:tblBorders>
        <w:top w:val="single" w:sz="4" w:space="0" w:color="0076BD"/>
        <w:left w:val="single" w:sz="4" w:space="0" w:color="0076BD"/>
        <w:bottom w:val="single" w:sz="4" w:space="0" w:color="0076BD"/>
        <w:right w:val="single" w:sz="4" w:space="0" w:color="0076BD"/>
        <w:insideH w:val="single" w:sz="4" w:space="0" w:color="0076BD"/>
        <w:insideV w:val="single" w:sz="4" w:space="0" w:color="0076BD"/>
      </w:tblBorders>
    </w:tblPr>
    <w:tblStylePr w:type="firstRow">
      <w:pPr>
        <w:wordWrap/>
        <w:jc w:val="left"/>
      </w:pPr>
      <w:rPr>
        <w:b/>
      </w:rPr>
      <w:tblPr/>
      <w:trPr>
        <w:tblHeader/>
      </w:trPr>
      <w:tcPr>
        <w:tcBorders>
          <w:top w:val="single" w:sz="4" w:space="0" w:color="0076BD"/>
          <w:left w:val="single" w:sz="4" w:space="0" w:color="0076BD"/>
          <w:bottom w:val="single" w:sz="4" w:space="0" w:color="0076BD"/>
          <w:right w:val="single" w:sz="4" w:space="0" w:color="0076BD"/>
          <w:insideH w:val="single" w:sz="4" w:space="0" w:color="0076BD"/>
          <w:insideV w:val="single" w:sz="4" w:space="0" w:color="0076BD"/>
          <w:tl2br w:val="nil"/>
          <w:tr2bl w:val="nil"/>
        </w:tcBorders>
        <w:shd w:val="clear" w:color="auto" w:fill="D7E6F4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  <w:style w:type="table" w:customStyle="1" w:styleId="NTKopfSpaltefettweiss">
    <w:name w:val="NT Kopf/Spalte fett (weiss)"/>
    <w:basedOn w:val="NTKopffettweiss"/>
    <w:uiPriority w:val="99"/>
    <w:rsid w:val="00F50BC9"/>
    <w:pPr>
      <w:spacing w:after="0" w:line="240" w:lineRule="auto"/>
    </w:pPr>
    <w:tblPr/>
    <w:tblStylePr w:type="firstRow">
      <w:pPr>
        <w:wordWrap/>
        <w:jc w:val="left"/>
      </w:pPr>
      <w:rPr>
        <w:b/>
      </w:rPr>
      <w:tblPr/>
      <w:trPr>
        <w:tblHeader/>
      </w:trPr>
      <w:tcPr>
        <w:tcBorders>
          <w:top w:val="single" w:sz="4" w:space="0" w:color="0076BD"/>
          <w:left w:val="single" w:sz="4" w:space="0" w:color="0076BD"/>
          <w:bottom w:val="single" w:sz="4" w:space="0" w:color="0076BD"/>
          <w:right w:val="single" w:sz="4" w:space="0" w:color="0076BD"/>
          <w:insideH w:val="single" w:sz="4" w:space="0" w:color="0076BD"/>
          <w:insideV w:val="single" w:sz="4" w:space="0" w:color="0076BD"/>
          <w:tl2br w:val="nil"/>
          <w:tr2bl w:val="nil"/>
        </w:tcBorders>
        <w:shd w:val="clear" w:color="auto" w:fill="D7E6F4"/>
      </w:tcPr>
    </w:tblStylePr>
    <w:tblStylePr w:type="firstCol">
      <w:rPr>
        <w:b/>
      </w:r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  <w:style w:type="paragraph" w:customStyle="1" w:styleId="NTTabellentext">
    <w:name w:val="NT Tabellentext"/>
    <w:basedOn w:val="Standard"/>
    <w:qFormat/>
    <w:rsid w:val="009A0BA2"/>
    <w:pPr>
      <w:spacing w:before="60"/>
      <w:jc w:val="left"/>
    </w:pPr>
  </w:style>
  <w:style w:type="paragraph" w:customStyle="1" w:styleId="NTverborgenerText">
    <w:name w:val="NT verborgener Text"/>
    <w:basedOn w:val="Standard"/>
    <w:next w:val="Standard"/>
    <w:rsid w:val="002B2A91"/>
    <w:rPr>
      <w:i/>
      <w:vanish/>
      <w:color w:val="FF0000"/>
    </w:rPr>
  </w:style>
  <w:style w:type="table" w:customStyle="1" w:styleId="NTKopffettblauweiss1">
    <w:name w:val="NT Kopf fett (blau/weiss)1"/>
    <w:basedOn w:val="NormaleTabelle"/>
    <w:uiPriority w:val="99"/>
    <w:rsid w:val="00801BD1"/>
    <w:pPr>
      <w:spacing w:before="60" w:after="60" w:line="23" w:lineRule="atLeast"/>
    </w:pPr>
    <w:rPr>
      <w:sz w:val="20"/>
    </w:rPr>
    <w:tblPr>
      <w:tblStyleRowBandSize w:val="1"/>
      <w:tblStyleColBandSize w:val="1"/>
      <w:tblBorders>
        <w:top w:val="single" w:sz="4" w:space="0" w:color="0076BD"/>
        <w:left w:val="single" w:sz="4" w:space="0" w:color="0076BD"/>
        <w:bottom w:val="single" w:sz="4" w:space="0" w:color="0076BD"/>
        <w:right w:val="single" w:sz="4" w:space="0" w:color="0076BD"/>
        <w:insideV w:val="single" w:sz="4" w:space="0" w:color="0076BD"/>
      </w:tblBorders>
    </w:tblPr>
    <w:tblStylePr w:type="firstRow">
      <w:pPr>
        <w:wordWrap/>
        <w:jc w:val="left"/>
      </w:pPr>
      <w:rPr>
        <w:b/>
      </w:rPr>
      <w:tblPr/>
      <w:trPr>
        <w:tblHeader/>
      </w:trPr>
      <w:tcPr>
        <w:tcBorders>
          <w:bottom w:val="single" w:sz="4" w:space="0" w:color="0076BD"/>
        </w:tcBorders>
        <w:shd w:val="clear" w:color="auto" w:fill="D7E6F4"/>
      </w:tcPr>
    </w:tblStylePr>
    <w:tblStylePr w:type="band2Horz">
      <w:tblPr/>
      <w:tcPr>
        <w:shd w:val="clear" w:color="auto" w:fill="D7E6F4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\Desktop\Neuer%20Ordner\Neu\F200%20System%20Anforderungen%20Englisch.dotx" TargetMode="External"/></Relationships>
</file>

<file path=word/theme/theme1.xml><?xml version="1.0" encoding="utf-8"?>
<a:theme xmlns:a="http://schemas.openxmlformats.org/drawingml/2006/main" name="JL_DesignNT1">
  <a:themeElements>
    <a:clrScheme name="JL_NTFarbe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BDD7EE"/>
      </a:accent1>
      <a:accent2>
        <a:srgbClr val="9CC3E5"/>
      </a:accent2>
      <a:accent3>
        <a:srgbClr val="2E75B5"/>
      </a:accent3>
      <a:accent4>
        <a:srgbClr val="1E4E79"/>
      </a:accent4>
      <a:accent5>
        <a:srgbClr val="112D47"/>
      </a:accent5>
      <a:accent6>
        <a:srgbClr val="0A1C2C"/>
      </a:accent6>
      <a:hlink>
        <a:srgbClr val="0563C1"/>
      </a:hlink>
      <a:folHlink>
        <a:srgbClr val="954F72"/>
      </a:folHlink>
    </a:clrScheme>
    <a:fontScheme name="arialjl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JL_DesignNT1" id="{A3CB75FE-6A98-44E9-B985-B3FB60EC4F76}" vid="{92AA347A-2559-4F0C-AEC2-B3704DC5323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8AC6D-1EDF-48DC-B4F4-B356A2AE3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F200 System Anforderungen Englisch.dotx</Template>
  <TotalTime>0</TotalTime>
  <Pages>17</Pages>
  <Words>1927</Words>
  <Characters>12144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Max Krämer</cp:lastModifiedBy>
  <cp:revision>162</cp:revision>
  <cp:lastPrinted>2024-04-02T20:27:00Z</cp:lastPrinted>
  <dcterms:created xsi:type="dcterms:W3CDTF">2024-04-02T20:26:00Z</dcterms:created>
  <dcterms:modified xsi:type="dcterms:W3CDTF">2024-04-14T17:52:00Z</dcterms:modified>
</cp:coreProperties>
</file>